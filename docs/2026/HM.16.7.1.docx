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01DFA5B4" w14:textId="498CE379" w:rsidR="002E4ACB" w:rsidRDefault="002E4ACB" w:rsidP="0008751D">
      <w:pPr>
        <w:pStyle w:val="2"/>
        <w:numPr>
          <w:ilvl w:val="0"/>
          <w:numId w:val="8"/>
        </w:numPr>
      </w:pPr>
      <w:proofErr w:type="spellStart"/>
      <w:r>
        <w:rPr>
          <w:rFonts w:hint="cs"/>
          <w:rtl/>
        </w:rPr>
        <w:t>מינהל</w:t>
      </w:r>
      <w:proofErr w:type="spellEnd"/>
      <w:r>
        <w:rPr>
          <w:rFonts w:hint="cs"/>
          <w:rtl/>
        </w:rPr>
        <w:t xml:space="preserve"> הרכש המ</w:t>
      </w:r>
      <w:r w:rsidR="00756CE1">
        <w:rPr>
          <w:rFonts w:hint="cs"/>
          <w:rtl/>
        </w:rPr>
        <w:t>משלתי</w:t>
      </w:r>
      <w:r>
        <w:rPr>
          <w:rFonts w:hint="cs"/>
          <w:rtl/>
        </w:rPr>
        <w:t xml:space="preserve"> יצא במכרז</w:t>
      </w:r>
      <w:r w:rsidR="00756CE1">
        <w:rPr>
          <w:rFonts w:hint="cs"/>
          <w:rtl/>
        </w:rPr>
        <w:t xml:space="preserve"> מרכזי מספר</w:t>
      </w:r>
      <w:r>
        <w:rPr>
          <w:rFonts w:hint="cs"/>
          <w:rtl/>
        </w:rPr>
        <w:t xml:space="preserve"> 01-2024 לאספקת שירותי תקשורת סלולרית (</w:t>
      </w:r>
      <w:proofErr w:type="spellStart"/>
      <w:r>
        <w:rPr>
          <w:rFonts w:hint="cs"/>
          <w:rtl/>
        </w:rPr>
        <w:t>רט"ן</w:t>
      </w:r>
      <w:proofErr w:type="spellEnd"/>
      <w:r>
        <w:rPr>
          <w:rFonts w:hint="cs"/>
          <w:rtl/>
        </w:rPr>
        <w:t>) וציוד קצה עבור משרדי הממשלה (להלן: "מכרז חדש"), אשר מיועד להחליף את מכרז</w:t>
      </w:r>
      <w:r w:rsidR="00756CE1">
        <w:rPr>
          <w:rFonts w:hint="cs"/>
          <w:rtl/>
        </w:rPr>
        <w:t xml:space="preserve"> מרכזי מספר</w:t>
      </w:r>
      <w:r w:rsidR="00756CE1">
        <w:rPr>
          <w:rtl/>
        </w:rPr>
        <w:br/>
      </w:r>
      <w:r>
        <w:rPr>
          <w:rFonts w:hint="cs"/>
          <w:rtl/>
        </w:rPr>
        <w:t>01-2016, המכרז הקודם בנושא (להלן: "מכרז ישן").</w:t>
      </w:r>
    </w:p>
    <w:p w14:paraId="391EA0D3" w14:textId="5182A861" w:rsidR="002E4ACB" w:rsidRDefault="002E4ACB" w:rsidP="0008751D">
      <w:pPr>
        <w:pStyle w:val="2"/>
        <w:numPr>
          <w:ilvl w:val="0"/>
          <w:numId w:val="8"/>
        </w:numPr>
      </w:pPr>
      <w:r>
        <w:rPr>
          <w:rFonts w:hint="cs"/>
          <w:rtl/>
        </w:rPr>
        <w:t xml:space="preserve">המעבר מהמכרז הישן למכרז החדש ייעשה בהדרגה, תחילה בצורה מרוכזת במשרדים (ראה </w:t>
      </w:r>
      <w:hyperlink r:id="rId12" w:history="1">
        <w:r w:rsidRPr="001A5587">
          <w:rPr>
            <w:rStyle w:val="Hyperlink"/>
            <w:rFonts w:hint="cs"/>
            <w:rtl/>
          </w:rPr>
          <w:t>הודע</w:t>
        </w:r>
        <w:r w:rsidR="001A5587" w:rsidRPr="001A5587">
          <w:rPr>
            <w:rStyle w:val="Hyperlink"/>
            <w:rFonts w:hint="cs"/>
            <w:rtl/>
          </w:rPr>
          <w:t>ת משנה</w:t>
        </w:r>
        <w:r w:rsidRPr="001A5587">
          <w:rPr>
            <w:rStyle w:val="Hyperlink"/>
            <w:rFonts w:hint="cs"/>
            <w:rtl/>
          </w:rPr>
          <w:t xml:space="preserve">, "שדרוג/ניוד, הפעלת </w:t>
        </w:r>
        <w:proofErr w:type="spellStart"/>
        <w:r w:rsidRPr="001A5587">
          <w:rPr>
            <w:rStyle w:val="Hyperlink"/>
            <w:rFonts w:hint="cs"/>
            <w:rtl/>
          </w:rPr>
          <w:t>תוכניות</w:t>
        </w:r>
        <w:proofErr w:type="spellEnd"/>
        <w:r w:rsidRPr="001A5587">
          <w:rPr>
            <w:rStyle w:val="Hyperlink"/>
            <w:rFonts w:hint="cs"/>
            <w:rtl/>
          </w:rPr>
          <w:t xml:space="preserve"> סלולר וקבלת מכשירי סלולר בליסינג לעובדי מדינה</w:t>
        </w:r>
      </w:hyperlink>
      <w:r w:rsidR="001A5587">
        <w:rPr>
          <w:rFonts w:hint="cs"/>
          <w:rtl/>
        </w:rPr>
        <w:t>"</w:t>
      </w:r>
      <w:r>
        <w:rPr>
          <w:rFonts w:hint="cs"/>
          <w:rtl/>
        </w:rPr>
        <w:t xml:space="preserve">) ובהמשך באופן דיגיטלי עצמאי. </w:t>
      </w:r>
    </w:p>
    <w:p w14:paraId="5730A85C" w14:textId="32D817A0" w:rsidR="001A5587" w:rsidRDefault="001A2B19" w:rsidP="0008751D">
      <w:pPr>
        <w:pStyle w:val="2"/>
        <w:numPr>
          <w:ilvl w:val="0"/>
          <w:numId w:val="8"/>
        </w:numPr>
      </w:pPr>
      <w:r>
        <w:rPr>
          <w:rFonts w:hint="cs"/>
          <w:rtl/>
        </w:rPr>
        <w:t>בתקופת המעבר ועד ליום 31 ביוני 2026, הודעות המכרז הישן יהיו בתוקף לצד הודעות המכרז החדש.</w:t>
      </w:r>
    </w:p>
    <w:p w14:paraId="146E7570" w14:textId="5E6F217B" w:rsidR="001A2B19" w:rsidRDefault="001A2B19" w:rsidP="00B64375">
      <w:pPr>
        <w:pStyle w:val="2"/>
        <w:numPr>
          <w:ilvl w:val="0"/>
          <w:numId w:val="8"/>
        </w:numPr>
      </w:pPr>
      <w:r>
        <w:rPr>
          <w:rFonts w:hint="cs"/>
          <w:rtl/>
        </w:rPr>
        <w:t xml:space="preserve">בעמוד ההודעה </w:t>
      </w:r>
      <w:hyperlink r:id="rId13" w:history="1">
        <w:r w:rsidRPr="00756CE1">
          <w:rPr>
            <w:rStyle w:val="Hyperlink"/>
            <w:rFonts w:hint="cs"/>
            <w:rtl/>
          </w:rPr>
          <w:t xml:space="preserve">באתר הוראות </w:t>
        </w:r>
        <w:proofErr w:type="spellStart"/>
        <w:r w:rsidRPr="00756CE1">
          <w:rPr>
            <w:rStyle w:val="Hyperlink"/>
            <w:rFonts w:hint="cs"/>
            <w:rtl/>
          </w:rPr>
          <w:t>התכ"ם</w:t>
        </w:r>
        <w:proofErr w:type="spellEnd"/>
      </w:hyperlink>
      <w:r>
        <w:rPr>
          <w:rFonts w:hint="cs"/>
          <w:rtl/>
        </w:rPr>
        <w:t xml:space="preserve">, הודעות המכרז החדש יופיעו תחת "הודעות משנה" ואילו הודעות המכרז הישן </w:t>
      </w:r>
      <w:r w:rsidR="00B64375">
        <w:rPr>
          <w:rFonts w:hint="cs"/>
          <w:rtl/>
        </w:rPr>
        <w:t xml:space="preserve">יועברו </w:t>
      </w:r>
      <w:r>
        <w:rPr>
          <w:rFonts w:hint="cs"/>
          <w:rtl/>
        </w:rPr>
        <w:t xml:space="preserve">תחת </w:t>
      </w:r>
      <w:r w:rsidR="00274D0B">
        <w:rPr>
          <w:rFonts w:hint="cs"/>
          <w:rtl/>
        </w:rPr>
        <w:t>"</w:t>
      </w:r>
      <w:r>
        <w:rPr>
          <w:rFonts w:hint="cs"/>
          <w:rtl/>
        </w:rPr>
        <w:t>הודעות תחזוקה</w:t>
      </w:r>
      <w:r w:rsidR="00274D0B">
        <w:rPr>
          <w:rFonts w:hint="cs"/>
          <w:rtl/>
        </w:rPr>
        <w:t>"</w:t>
      </w:r>
      <w:r>
        <w:rPr>
          <w:rFonts w:hint="cs"/>
          <w:rtl/>
        </w:rPr>
        <w:t>.</w:t>
      </w:r>
    </w:p>
    <w:p w14:paraId="6762C7B2" w14:textId="264FFCC2" w:rsidR="001A2B19" w:rsidRDefault="001A2B19" w:rsidP="0008751D">
      <w:pPr>
        <w:pStyle w:val="2"/>
        <w:numPr>
          <w:ilvl w:val="0"/>
          <w:numId w:val="8"/>
        </w:numPr>
      </w:pPr>
      <w:r w:rsidRPr="00756CE1">
        <w:rPr>
          <w:rFonts w:hint="cs"/>
          <w:u w:val="single"/>
          <w:rtl/>
        </w:rPr>
        <w:t xml:space="preserve">להלן רשימת </w:t>
      </w:r>
      <w:r w:rsidRPr="00756CE1">
        <w:rPr>
          <w:rFonts w:hint="cs"/>
          <w:b/>
          <w:bCs/>
          <w:u w:val="single"/>
          <w:rtl/>
        </w:rPr>
        <w:t>הודעות המשנה</w:t>
      </w:r>
      <w:r w:rsidRPr="00756CE1">
        <w:rPr>
          <w:rFonts w:hint="cs"/>
          <w:u w:val="single"/>
          <w:rtl/>
        </w:rPr>
        <w:t xml:space="preserve">, אשר מתייחסות </w:t>
      </w:r>
      <w:r w:rsidRPr="00756CE1">
        <w:rPr>
          <w:rFonts w:hint="cs"/>
          <w:b/>
          <w:bCs/>
          <w:u w:val="single"/>
          <w:rtl/>
        </w:rPr>
        <w:t>למכרז החדש</w:t>
      </w:r>
      <w:r>
        <w:rPr>
          <w:rFonts w:hint="cs"/>
          <w:rtl/>
        </w:rPr>
        <w:t>:</w:t>
      </w:r>
    </w:p>
    <w:p w14:paraId="352D801B" w14:textId="691E396F" w:rsidR="001A2B19" w:rsidRDefault="00A67A81" w:rsidP="0008751D">
      <w:pPr>
        <w:pStyle w:val="2"/>
        <w:numPr>
          <w:ilvl w:val="1"/>
          <w:numId w:val="8"/>
        </w:numPr>
      </w:pPr>
      <w:hyperlink r:id="rId14" w:history="1">
        <w:r w:rsidR="001A2B19" w:rsidRPr="001A2B19">
          <w:rPr>
            <w:rStyle w:val="Hyperlink"/>
            <w:rFonts w:hint="cs"/>
            <w:rtl/>
          </w:rPr>
          <w:t xml:space="preserve">הודעת משנה, "שדרוג/ניוד, הפעלת </w:t>
        </w:r>
        <w:proofErr w:type="spellStart"/>
        <w:r w:rsidR="001A2B19" w:rsidRPr="001A2B19">
          <w:rPr>
            <w:rStyle w:val="Hyperlink"/>
            <w:rFonts w:hint="cs"/>
            <w:rtl/>
          </w:rPr>
          <w:t>תוכניות</w:t>
        </w:r>
        <w:proofErr w:type="spellEnd"/>
        <w:r w:rsidR="001A2B19" w:rsidRPr="001A2B19">
          <w:rPr>
            <w:rStyle w:val="Hyperlink"/>
            <w:rFonts w:hint="cs"/>
            <w:rtl/>
          </w:rPr>
          <w:t xml:space="preserve"> סלולר וקבלת מכשירי סלולר בליסינג לעובדי מדינה"</w:t>
        </w:r>
      </w:hyperlink>
      <w:r w:rsidR="0008751D">
        <w:rPr>
          <w:rFonts w:hint="cs"/>
          <w:rtl/>
        </w:rPr>
        <w:t>.</w:t>
      </w:r>
    </w:p>
    <w:p w14:paraId="44381057" w14:textId="0EB70F1D" w:rsidR="0008751D" w:rsidRDefault="0008751D" w:rsidP="00175FBE">
      <w:pPr>
        <w:pStyle w:val="2"/>
        <w:numPr>
          <w:ilvl w:val="1"/>
          <w:numId w:val="8"/>
        </w:numPr>
        <w:rPr>
          <w:rtl/>
        </w:rPr>
      </w:pPr>
      <w:r>
        <w:rPr>
          <w:rFonts w:cs="Arial"/>
          <w:rtl/>
        </w:rPr>
        <w:t>הודע</w:t>
      </w:r>
      <w:r>
        <w:rPr>
          <w:rFonts w:cs="Arial" w:hint="cs"/>
          <w:rtl/>
        </w:rPr>
        <w:t>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משנה בנושא</w:t>
      </w:r>
      <w:r>
        <w:rPr>
          <w:rFonts w:cs="Arial"/>
          <w:rtl/>
        </w:rPr>
        <w:t xml:space="preserve"> </w:t>
      </w:r>
      <w:r w:rsidR="00F75032" w:rsidRPr="00F75032">
        <w:rPr>
          <w:rFonts w:cs="Arial"/>
          <w:rtl/>
        </w:rPr>
        <w:t xml:space="preserve">אספקת מכשירי איגום, </w:t>
      </w:r>
      <w:proofErr w:type="spellStart"/>
      <w:r w:rsidR="00F75032" w:rsidRPr="00F75032">
        <w:rPr>
          <w:rFonts w:cs="Arial"/>
          <w:rtl/>
        </w:rPr>
        <w:t>תוכניות</w:t>
      </w:r>
      <w:proofErr w:type="spellEnd"/>
      <w:r w:rsidR="00F75032" w:rsidRPr="00F75032">
        <w:rPr>
          <w:rFonts w:cs="Arial"/>
          <w:rtl/>
        </w:rPr>
        <w:t xml:space="preserve"> גלישה בארץ </w:t>
      </w:r>
      <w:r w:rsidR="00F75032">
        <w:rPr>
          <w:rFonts w:cs="Arial" w:hint="cs"/>
          <w:rtl/>
        </w:rPr>
        <w:t>ו</w:t>
      </w:r>
      <w:r>
        <w:rPr>
          <w:rFonts w:cs="Arial"/>
          <w:rtl/>
        </w:rPr>
        <w:t>שירותים נוספים</w:t>
      </w:r>
      <w:r w:rsidR="00F75032">
        <w:rPr>
          <w:rFonts w:cs="Arial" w:hint="cs"/>
          <w:rtl/>
        </w:rPr>
        <w:t>, לרכש על ידי המשרדים</w:t>
      </w:r>
      <w:r>
        <w:rPr>
          <w:rFonts w:cs="Arial"/>
          <w:rtl/>
        </w:rPr>
        <w:t xml:space="preserve"> - נמצאת בשלבי אפיון וכתיבה</w:t>
      </w:r>
      <w:r w:rsidR="006746E6">
        <w:rPr>
          <w:rFonts w:cs="Arial" w:hint="cs"/>
          <w:rtl/>
        </w:rPr>
        <w:t xml:space="preserve"> (טרם פורסמה באתר)</w:t>
      </w:r>
      <w:r>
        <w:rPr>
          <w:rFonts w:cs="Arial" w:hint="cs"/>
          <w:rtl/>
        </w:rPr>
        <w:t>.</w:t>
      </w:r>
    </w:p>
    <w:p w14:paraId="35D7B47F" w14:textId="5D5EC40D" w:rsidR="0008751D" w:rsidRDefault="0008751D" w:rsidP="0008751D">
      <w:pPr>
        <w:pStyle w:val="2"/>
        <w:numPr>
          <w:ilvl w:val="1"/>
          <w:numId w:val="8"/>
        </w:numPr>
        <w:rPr>
          <w:rtl/>
        </w:rPr>
      </w:pPr>
      <w:r>
        <w:rPr>
          <w:rFonts w:cs="Arial"/>
          <w:rtl/>
        </w:rPr>
        <w:t>הודע</w:t>
      </w:r>
      <w:r>
        <w:rPr>
          <w:rFonts w:cs="Arial" w:hint="cs"/>
          <w:rtl/>
        </w:rPr>
        <w:t>ת משנה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</w:t>
      </w:r>
      <w:r>
        <w:rPr>
          <w:rFonts w:cs="Arial"/>
          <w:rtl/>
        </w:rPr>
        <w:t>נושא החתמה סלולרית</w:t>
      </w:r>
      <w:r>
        <w:rPr>
          <w:rFonts w:cs="Arial" w:hint="cs"/>
          <w:rtl/>
        </w:rPr>
        <w:t xml:space="preserve"> </w:t>
      </w:r>
      <w:r>
        <w:rPr>
          <w:rFonts w:cs="Arial"/>
          <w:rtl/>
        </w:rPr>
        <w:t>- נמצאת בשלבי אפיון וכתיבה</w:t>
      </w:r>
      <w:r w:rsidR="006746E6">
        <w:rPr>
          <w:rFonts w:cs="Arial" w:hint="cs"/>
          <w:rtl/>
        </w:rPr>
        <w:t xml:space="preserve"> (טרם פורסמה באתר)</w:t>
      </w:r>
      <w:r>
        <w:rPr>
          <w:rFonts w:hint="cs"/>
          <w:rtl/>
        </w:rPr>
        <w:t>.</w:t>
      </w:r>
    </w:p>
    <w:p w14:paraId="4ED1C66E" w14:textId="6652A77D" w:rsidR="0008751D" w:rsidRDefault="0008751D" w:rsidP="0008751D">
      <w:pPr>
        <w:pStyle w:val="2"/>
        <w:numPr>
          <w:ilvl w:val="1"/>
          <w:numId w:val="8"/>
        </w:numPr>
      </w:pPr>
      <w:r>
        <w:rPr>
          <w:rFonts w:cs="Arial"/>
          <w:rtl/>
        </w:rPr>
        <w:t>הודע</w:t>
      </w:r>
      <w:r>
        <w:rPr>
          <w:rFonts w:cs="Arial" w:hint="cs"/>
          <w:rtl/>
        </w:rPr>
        <w:t>ת משנה בנושא</w:t>
      </w:r>
      <w:r>
        <w:rPr>
          <w:rFonts w:cs="Arial"/>
          <w:rtl/>
        </w:rPr>
        <w:t xml:space="preserve"> עמדות שירות - נמצאת בשלבי אפיון וכתיבה</w:t>
      </w:r>
      <w:r w:rsidR="006746E6">
        <w:rPr>
          <w:rFonts w:cs="Arial" w:hint="cs"/>
          <w:rtl/>
        </w:rPr>
        <w:t xml:space="preserve"> (טרם פורסמה באתר).</w:t>
      </w:r>
    </w:p>
    <w:p w14:paraId="7A881ECF" w14:textId="6BF49247" w:rsidR="0008751D" w:rsidRDefault="0008751D" w:rsidP="0008751D">
      <w:pPr>
        <w:pStyle w:val="2"/>
        <w:numPr>
          <w:ilvl w:val="0"/>
          <w:numId w:val="8"/>
        </w:numPr>
      </w:pPr>
      <w:r w:rsidRPr="00756CE1">
        <w:rPr>
          <w:rFonts w:hint="cs"/>
          <w:u w:val="single"/>
          <w:rtl/>
        </w:rPr>
        <w:t xml:space="preserve">להלן רשימת </w:t>
      </w:r>
      <w:r w:rsidRPr="00756CE1">
        <w:rPr>
          <w:rFonts w:hint="cs"/>
          <w:b/>
          <w:bCs/>
          <w:u w:val="single"/>
          <w:rtl/>
        </w:rPr>
        <w:t>הודעות התחזוקה</w:t>
      </w:r>
      <w:r w:rsidRPr="00756CE1">
        <w:rPr>
          <w:rFonts w:hint="cs"/>
          <w:u w:val="single"/>
          <w:rtl/>
        </w:rPr>
        <w:t xml:space="preserve">, אשר מתייחסות </w:t>
      </w:r>
      <w:r w:rsidRPr="00756CE1">
        <w:rPr>
          <w:rFonts w:hint="cs"/>
          <w:b/>
          <w:bCs/>
          <w:u w:val="single"/>
          <w:rtl/>
        </w:rPr>
        <w:t>למכרז הישן</w:t>
      </w:r>
      <w:r w:rsidR="00DD5C70">
        <w:rPr>
          <w:rStyle w:val="afd"/>
          <w:rtl/>
        </w:rPr>
        <w:footnoteReference w:id="2"/>
      </w:r>
      <w:r>
        <w:rPr>
          <w:rFonts w:hint="cs"/>
          <w:rtl/>
        </w:rPr>
        <w:t>:</w:t>
      </w:r>
    </w:p>
    <w:p w14:paraId="1E3CAF2F" w14:textId="50792999" w:rsidR="00637092" w:rsidRPr="005C1EE0" w:rsidRDefault="00F231F8" w:rsidP="003D43A5">
      <w:pPr>
        <w:pStyle w:val="2"/>
        <w:numPr>
          <w:ilvl w:val="1"/>
          <w:numId w:val="8"/>
        </w:numPr>
      </w:pPr>
      <w:hyperlink r:id="rId15" w:history="1">
        <w:r w:rsidR="005C1EE0" w:rsidRPr="00A30E63">
          <w:rPr>
            <w:rStyle w:val="Hyperlink"/>
            <w:rFonts w:cs="Arial" w:hint="cs"/>
            <w:rtl/>
          </w:rPr>
          <w:t>הודעת תחזוקה, "</w:t>
        </w:r>
        <w:r w:rsidR="005C1EE0" w:rsidRPr="00A30E63">
          <w:rPr>
            <w:rStyle w:val="Hyperlink"/>
            <w:rFonts w:cs="Arial"/>
            <w:rtl/>
          </w:rPr>
          <w:t>מכשירי סלולר ותכניות שירות למנויי דרג א' ו-ב'</w:t>
        </w:r>
        <w:r w:rsidR="005C1EE0" w:rsidRPr="00A30E63">
          <w:rPr>
            <w:rStyle w:val="Hyperlink"/>
            <w:rFonts w:cs="Arial" w:hint="cs"/>
            <w:rtl/>
          </w:rPr>
          <w:t>"</w:t>
        </w:r>
      </w:hyperlink>
      <w:r w:rsidR="005C1EE0">
        <w:rPr>
          <w:rFonts w:cs="Arial" w:hint="cs"/>
          <w:rtl/>
        </w:rPr>
        <w:t>.</w:t>
      </w:r>
    </w:p>
    <w:p w14:paraId="7D8BA086" w14:textId="63BC387D" w:rsidR="005C1EE0" w:rsidRDefault="00F231F8" w:rsidP="003D43A5">
      <w:pPr>
        <w:pStyle w:val="2"/>
        <w:numPr>
          <w:ilvl w:val="1"/>
          <w:numId w:val="8"/>
        </w:numPr>
      </w:pPr>
      <w:hyperlink r:id="rId16" w:history="1">
        <w:r w:rsidR="005C1EE0" w:rsidRPr="00A30E63">
          <w:rPr>
            <w:rStyle w:val="Hyperlink"/>
            <w:rFonts w:cs="Arial" w:hint="cs"/>
            <w:rtl/>
          </w:rPr>
          <w:t>הודעת תחזוקה, "</w:t>
        </w:r>
        <w:r w:rsidR="005C1EE0" w:rsidRPr="00A30E63">
          <w:rPr>
            <w:rStyle w:val="Hyperlink"/>
            <w:rFonts w:cs="Arial"/>
            <w:rtl/>
          </w:rPr>
          <w:t>תהליך קבלת מכשיר סלולרי בליסינג לעובדי המדינה (דרג ג')</w:t>
        </w:r>
        <w:r w:rsidR="005C1EE0" w:rsidRPr="00A30E63">
          <w:rPr>
            <w:rStyle w:val="Hyperlink"/>
            <w:rFonts w:hint="cs"/>
            <w:rtl/>
          </w:rPr>
          <w:t>"</w:t>
        </w:r>
      </w:hyperlink>
      <w:r w:rsidR="005C1EE0">
        <w:rPr>
          <w:rFonts w:hint="cs"/>
          <w:rtl/>
        </w:rPr>
        <w:t>.</w:t>
      </w:r>
    </w:p>
    <w:p w14:paraId="6F93963D" w14:textId="76AC8E1A" w:rsidR="005C1EE0" w:rsidRPr="00274D0B" w:rsidRDefault="00F231F8" w:rsidP="003D43A5">
      <w:pPr>
        <w:pStyle w:val="2"/>
        <w:numPr>
          <w:ilvl w:val="1"/>
          <w:numId w:val="8"/>
        </w:numPr>
      </w:pPr>
      <w:hyperlink r:id="rId17" w:history="1">
        <w:r w:rsidR="00274D0B" w:rsidRPr="00A30E63">
          <w:rPr>
            <w:rStyle w:val="Hyperlink"/>
            <w:rFonts w:hint="cs"/>
            <w:rtl/>
          </w:rPr>
          <w:t>הודעת תחזוקה, "</w:t>
        </w:r>
        <w:r w:rsidR="00274D0B" w:rsidRPr="00A30E63">
          <w:rPr>
            <w:rStyle w:val="Hyperlink"/>
            <w:rFonts w:cs="Arial"/>
            <w:rtl/>
          </w:rPr>
          <w:t>חבילות גלישה בארץ לשימוש במודמים ונתבים סלולריים - חברת פרטנר תקשורת בע"מ</w:t>
        </w:r>
        <w:r w:rsidR="00274D0B" w:rsidRPr="00A30E63">
          <w:rPr>
            <w:rStyle w:val="Hyperlink"/>
            <w:rFonts w:cs="Arial" w:hint="cs"/>
            <w:rtl/>
          </w:rPr>
          <w:t>"</w:t>
        </w:r>
      </w:hyperlink>
      <w:r w:rsidR="00274D0B">
        <w:rPr>
          <w:rFonts w:cs="Arial" w:hint="cs"/>
          <w:rtl/>
        </w:rPr>
        <w:t>.</w:t>
      </w:r>
    </w:p>
    <w:p w14:paraId="383472E3" w14:textId="3DB8E66E" w:rsidR="00274D0B" w:rsidRDefault="00F231F8" w:rsidP="003D43A5">
      <w:pPr>
        <w:pStyle w:val="2"/>
        <w:numPr>
          <w:ilvl w:val="1"/>
          <w:numId w:val="8"/>
        </w:numPr>
      </w:pPr>
      <w:hyperlink r:id="rId18" w:history="1">
        <w:r w:rsidR="00274D0B" w:rsidRPr="00A30E63">
          <w:rPr>
            <w:rStyle w:val="Hyperlink"/>
            <w:rFonts w:cs="Arial" w:hint="cs"/>
            <w:rtl/>
          </w:rPr>
          <w:t>הודעת תחזוקה, "</w:t>
        </w:r>
        <w:r w:rsidR="00274D0B" w:rsidRPr="00A30E63">
          <w:rPr>
            <w:rStyle w:val="Hyperlink"/>
            <w:rFonts w:cs="Arial"/>
            <w:rtl/>
          </w:rPr>
          <w:t xml:space="preserve">חבילות גלישה בארץ לשימוש במודמים ונתבים סלולריים - חברת </w:t>
        </w:r>
        <w:r w:rsidR="00B44140" w:rsidRPr="00A30E63">
          <w:rPr>
            <w:rStyle w:val="Hyperlink"/>
            <w:rFonts w:cs="Arial" w:hint="cs"/>
            <w:rtl/>
          </w:rPr>
          <w:t>פלאפון</w:t>
        </w:r>
        <w:r w:rsidR="00274D0B" w:rsidRPr="00A30E63">
          <w:rPr>
            <w:rStyle w:val="Hyperlink"/>
            <w:rFonts w:cs="Arial"/>
            <w:rtl/>
          </w:rPr>
          <w:t xml:space="preserve"> תקשורת בע"מ</w:t>
        </w:r>
        <w:r w:rsidR="00274D0B" w:rsidRPr="00A30E63">
          <w:rPr>
            <w:rStyle w:val="Hyperlink"/>
            <w:rFonts w:hint="cs"/>
            <w:rtl/>
          </w:rPr>
          <w:t>"</w:t>
        </w:r>
      </w:hyperlink>
      <w:r w:rsidR="00274D0B">
        <w:rPr>
          <w:rFonts w:hint="cs"/>
          <w:rtl/>
        </w:rPr>
        <w:t>.</w:t>
      </w:r>
    </w:p>
    <w:p w14:paraId="59F079CD" w14:textId="7865F37F" w:rsidR="00274D0B" w:rsidRPr="00274D0B" w:rsidRDefault="00F231F8" w:rsidP="003D43A5">
      <w:pPr>
        <w:pStyle w:val="2"/>
        <w:numPr>
          <w:ilvl w:val="1"/>
          <w:numId w:val="8"/>
        </w:numPr>
      </w:pPr>
      <w:hyperlink r:id="rId19" w:history="1">
        <w:r w:rsidR="00274D0B" w:rsidRPr="00A30E63">
          <w:rPr>
            <w:rStyle w:val="Hyperlink"/>
            <w:rFonts w:hint="cs"/>
            <w:rtl/>
          </w:rPr>
          <w:t>הודעת תחזוקה, "</w:t>
        </w:r>
        <w:r w:rsidR="00274D0B" w:rsidRPr="00A30E63">
          <w:rPr>
            <w:rStyle w:val="Hyperlink"/>
            <w:rFonts w:cs="Arial"/>
            <w:rtl/>
          </w:rPr>
          <w:t>מערך שירות ייעודי למנויי סלולר בקריות הממשלה, אתר שירות עצמי</w:t>
        </w:r>
        <w:r w:rsidR="00274D0B" w:rsidRPr="00A30E63">
          <w:rPr>
            <w:rStyle w:val="Hyperlink"/>
            <w:rFonts w:cs="Arial" w:hint="cs"/>
            <w:rtl/>
          </w:rPr>
          <w:t>"</w:t>
        </w:r>
      </w:hyperlink>
      <w:r w:rsidR="00274D0B">
        <w:rPr>
          <w:rFonts w:cs="Arial" w:hint="cs"/>
          <w:rtl/>
        </w:rPr>
        <w:t>.</w:t>
      </w:r>
    </w:p>
    <w:p w14:paraId="127FFBF6" w14:textId="1CA86D84" w:rsidR="00274D0B" w:rsidRPr="00785E65" w:rsidRDefault="00F231F8" w:rsidP="0046097B">
      <w:pPr>
        <w:pStyle w:val="2"/>
        <w:numPr>
          <w:ilvl w:val="1"/>
          <w:numId w:val="8"/>
        </w:numPr>
      </w:pPr>
      <w:hyperlink r:id="rId20" w:history="1">
        <w:r w:rsidR="00785E65" w:rsidRPr="00A30E63">
          <w:rPr>
            <w:rStyle w:val="Hyperlink"/>
            <w:rFonts w:cs="Arial" w:hint="cs"/>
            <w:rtl/>
          </w:rPr>
          <w:t>הודעת תחזוקה, "</w:t>
        </w:r>
        <w:r w:rsidR="00785E65" w:rsidRPr="00A30E63">
          <w:rPr>
            <w:rStyle w:val="Hyperlink"/>
            <w:rFonts w:cs="Arial"/>
            <w:rtl/>
          </w:rPr>
          <w:t xml:space="preserve">שירותי תקשורת סלולריים נוספים מחברת </w:t>
        </w:r>
        <w:r w:rsidR="00B44140" w:rsidRPr="00A30E63">
          <w:rPr>
            <w:rStyle w:val="Hyperlink"/>
            <w:rFonts w:cs="Arial" w:hint="cs"/>
            <w:rtl/>
          </w:rPr>
          <w:t>פלאפון</w:t>
        </w:r>
        <w:r w:rsidR="00785E65" w:rsidRPr="00A30E63">
          <w:rPr>
            <w:rStyle w:val="Hyperlink"/>
            <w:rFonts w:cs="Arial"/>
            <w:rtl/>
          </w:rPr>
          <w:t xml:space="preserve"> תקשורת</w:t>
        </w:r>
        <w:r w:rsidR="00785E65" w:rsidRPr="00A30E63">
          <w:rPr>
            <w:rStyle w:val="Hyperlink"/>
            <w:rFonts w:cs="Arial" w:hint="cs"/>
            <w:rtl/>
          </w:rPr>
          <w:t>"</w:t>
        </w:r>
      </w:hyperlink>
      <w:r w:rsidR="00785E65">
        <w:rPr>
          <w:rFonts w:cs="Arial" w:hint="cs"/>
          <w:rtl/>
        </w:rPr>
        <w:t>.</w:t>
      </w:r>
    </w:p>
    <w:p w14:paraId="165BB410" w14:textId="5AAA4A3F" w:rsidR="00785E65" w:rsidRDefault="00F231F8" w:rsidP="0046097B">
      <w:pPr>
        <w:pStyle w:val="2"/>
        <w:numPr>
          <w:ilvl w:val="1"/>
          <w:numId w:val="8"/>
        </w:numPr>
      </w:pPr>
      <w:hyperlink r:id="rId21" w:history="1">
        <w:r w:rsidR="00785E65" w:rsidRPr="00A30E63">
          <w:rPr>
            <w:rStyle w:val="Hyperlink"/>
            <w:rFonts w:cs="Arial" w:hint="cs"/>
            <w:rtl/>
          </w:rPr>
          <w:t>הודעת תחזוקה, "</w:t>
        </w:r>
        <w:r w:rsidR="00785E65" w:rsidRPr="00A30E63">
          <w:rPr>
            <w:rStyle w:val="Hyperlink"/>
            <w:rFonts w:cs="Arial"/>
            <w:rtl/>
          </w:rPr>
          <w:t>שירות נוכחות סלולרי</w:t>
        </w:r>
        <w:r w:rsidR="00785E65" w:rsidRPr="00A30E63">
          <w:rPr>
            <w:rStyle w:val="Hyperlink"/>
            <w:rFonts w:cs="Arial" w:hint="cs"/>
            <w:rtl/>
          </w:rPr>
          <w:t>"</w:t>
        </w:r>
      </w:hyperlink>
      <w:r w:rsidR="00785E65">
        <w:rPr>
          <w:rFonts w:cs="Arial" w:hint="cs"/>
          <w:rtl/>
        </w:rPr>
        <w:t>.</w:t>
      </w:r>
    </w:p>
    <w:p w14:paraId="78F06088" w14:textId="28D0CB13" w:rsidR="00A55FC3" w:rsidRDefault="00A55FC3" w:rsidP="00A55FC3">
      <w:pPr>
        <w:pStyle w:val="2"/>
        <w:numPr>
          <w:ilvl w:val="0"/>
          <w:numId w:val="8"/>
        </w:numPr>
      </w:pPr>
      <w:r>
        <w:rPr>
          <w:rFonts w:hint="cs"/>
          <w:rtl/>
        </w:rPr>
        <w:t xml:space="preserve">משרדים ועובדים ששדרגו </w:t>
      </w:r>
      <w:r w:rsidR="00305A59">
        <w:rPr>
          <w:rFonts w:hint="cs"/>
          <w:rtl/>
        </w:rPr>
        <w:t>תכניות/מכשירים ב</w:t>
      </w:r>
      <w:r>
        <w:rPr>
          <w:rFonts w:hint="cs"/>
          <w:rtl/>
        </w:rPr>
        <w:t xml:space="preserve">מסגרת המכרז החדש, יפעלו </w:t>
      </w:r>
      <w:r w:rsidR="00785E65">
        <w:rPr>
          <w:rFonts w:hint="cs"/>
          <w:rtl/>
        </w:rPr>
        <w:t xml:space="preserve">בהתאם </w:t>
      </w:r>
      <w:r>
        <w:rPr>
          <w:rFonts w:hint="cs"/>
          <w:rtl/>
        </w:rPr>
        <w:t xml:space="preserve">להודעות המשנה הרלוונטיות. </w:t>
      </w:r>
    </w:p>
    <w:p w14:paraId="58E2C5E6" w14:textId="48DECE99" w:rsidR="00A55FC3" w:rsidRDefault="00A55FC3" w:rsidP="00A55FC3">
      <w:pPr>
        <w:pStyle w:val="2"/>
        <w:numPr>
          <w:ilvl w:val="0"/>
          <w:numId w:val="8"/>
        </w:numPr>
      </w:pPr>
      <w:r>
        <w:rPr>
          <w:rFonts w:hint="cs"/>
          <w:rtl/>
        </w:rPr>
        <w:lastRenderedPageBreak/>
        <w:t xml:space="preserve">משרדים ועובדים </w:t>
      </w:r>
      <w:r w:rsidRPr="00F75032">
        <w:rPr>
          <w:rFonts w:hint="cs"/>
          <w:b/>
          <w:bCs/>
          <w:rtl/>
        </w:rPr>
        <w:t>שטרם</w:t>
      </w:r>
      <w:r>
        <w:rPr>
          <w:rFonts w:hint="cs"/>
          <w:rtl/>
        </w:rPr>
        <w:t xml:space="preserve"> עברו למכרז החדש, לעניין התשלומים השוטפים לפלאפון</w:t>
      </w:r>
      <w:r w:rsidR="00F75032">
        <w:rPr>
          <w:rFonts w:hint="cs"/>
          <w:rtl/>
        </w:rPr>
        <w:t>,</w:t>
      </w:r>
      <w:r>
        <w:rPr>
          <w:rFonts w:hint="cs"/>
          <w:rtl/>
        </w:rPr>
        <w:t xml:space="preserve"> יפעלו בהתאם להודעות התחזוקה הרלוונטיות. לא ניתן לקבל/לשדרג למכשיר ליסינג חדש במסגרת הודעות התחזוקה.</w:t>
      </w:r>
    </w:p>
    <w:p w14:paraId="2E252207" w14:textId="77777777" w:rsidR="00785E65" w:rsidRPr="00554E6E" w:rsidRDefault="00785E65" w:rsidP="00785E65">
      <w:pPr>
        <w:pStyle w:val="2"/>
        <w:numPr>
          <w:ilvl w:val="0"/>
          <w:numId w:val="0"/>
        </w:numPr>
        <w:ind w:left="567" w:hanging="567"/>
      </w:pPr>
    </w:p>
    <w:sectPr w:rsidR="00785E65" w:rsidRPr="00554E6E" w:rsidSect="0011214A">
      <w:headerReference w:type="default" r:id="rId22"/>
      <w:footerReference w:type="default" r:id="rId23"/>
      <w:headerReference w:type="first" r:id="rId24"/>
      <w:footerReference w:type="first" r:id="rId25"/>
      <w:footnotePr>
        <w:numFmt w:val="chicago"/>
      </w:footnotePr>
      <w:pgSz w:w="11906" w:h="16838" w:code="9"/>
      <w:pgMar w:top="1440" w:right="1440" w:bottom="1559" w:left="1440" w:header="397" w:footer="153" w:gutter="0"/>
      <w:cols w:space="708"/>
      <w:bidi/>
      <w:rtlGutter/>
      <w:docGrid w:linePitch="360"/>
    </w:sectPr>
  </w:body>
</w:document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2D21EE31" w16cex:dateUtc="2026-01-26T11:44:00Z"/>
  <w16cex:commentExtensible w16cex:durableId="05970E4E" w16cex:dateUtc="2026-01-28T09:53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58100234" w16cid:durableId="2D21EE31"/>
  <w16cid:commentId w16cid:paraId="539A6132" w16cid:durableId="539A6132"/>
  <w16cid:commentId w16cid:paraId="346C5B13" w16cid:durableId="05970E4E"/>
</w16cid:commentsIds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492A5243" w14:textId="77777777" w:rsidR="00A67A81" w:rsidRDefault="00A67A81">
      <w:r>
        <w:separator/>
      </w:r>
    </w:p>
    <w:p w14:paraId="77A2A483" w14:textId="77777777" w:rsidR="00A67A81" w:rsidRDefault="00A67A81"/>
  </w:endnote>
  <w:endnote w:type="continuationSeparator" w:id="0">
    <w:p w14:paraId="27FDE92C" w14:textId="77777777" w:rsidR="00A67A81" w:rsidRDefault="00A67A81">
      <w:r>
        <w:continuationSeparator/>
      </w:r>
    </w:p>
    <w:p w14:paraId="52E70836" w14:textId="77777777" w:rsidR="00A67A81" w:rsidRDefault="00A67A81"/>
  </w:endnote>
  <w:endnote w:type="continuationNotice" w:id="1">
    <w:p w14:paraId="2FE996DD" w14:textId="77777777" w:rsidR="00A67A81" w:rsidRDefault="00A67A81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FrankRuehl">
    <w:panose1 w:val="020E0503060101010101"/>
    <w:charset w:val="00"/>
    <w:family w:val="swiss"/>
    <w:pitch w:val="variable"/>
    <w:sig w:usb0="00000803" w:usb1="00000000" w:usb2="00000000" w:usb3="00000000" w:csb0="00000021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David">
    <w:panose1 w:val="020E0502060401010101"/>
    <w:charset w:val="00"/>
    <w:family w:val="swiss"/>
    <w:pitch w:val="variable"/>
    <w:sig w:usb0="00000803" w:usb1="00000000" w:usb2="00000000" w:usb3="00000000" w:csb0="0000002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Bold">
    <w:panose1 w:val="020B0704020202020204"/>
    <w:charset w:val="00"/>
    <w:family w:val="roman"/>
    <w:notTrueType/>
    <w:pitch w:val="default"/>
    <w:sig w:usb0="00000003" w:usb1="00000000" w:usb2="00000000" w:usb3="00000000" w:csb0="00000001" w:csb1="00000000"/>
  </w:font>
  <w:font w:name="Narkisim">
    <w:panose1 w:val="020E0502050101010101"/>
    <w:charset w:val="00"/>
    <w:family w:val="swiss"/>
    <w:pitch w:val="variable"/>
    <w:sig w:usb0="00000803" w:usb1="00000000" w:usb2="00000000" w:usb3="00000000" w:csb0="0000002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mic Sans MS">
    <w:panose1 w:val="030F0702030302020204"/>
    <w:charset w:val="00"/>
    <w:family w:val="script"/>
    <w:pitch w:val="variable"/>
    <w:sig w:usb0="00000687" w:usb1="00000013" w:usb2="00000000" w:usb3="00000000" w:csb0="0000009F" w:csb1="00000000"/>
  </w:font>
  <w:font w:name="Assistant">
    <w:altName w:val="Times New Roman"/>
    <w:charset w:val="B1"/>
    <w:family w:val="auto"/>
    <w:pitch w:val="variable"/>
    <w:sig w:usb0="00000000" w:usb1="4000204B" w:usb2="00000000" w:usb3="00000000" w:csb0="0000002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0CA27D37" w14:textId="77777777" w:rsidR="0011214A" w:rsidRDefault="0011214A">
    <w:pPr>
      <w:pStyle w:val="aa"/>
      <w:rPr>
        <w:rtl/>
      </w:rPr>
    </w:pPr>
  </w:p>
  <w:tbl>
    <w:tblPr>
      <w:bidiVisual/>
      <w:tblW w:w="11193" w:type="dxa"/>
      <w:jc w:val="center"/>
      <w:tblLayout w:type="fixed"/>
      <w:tblCellMar>
        <w:left w:w="85" w:type="dxa"/>
        <w:right w:w="85" w:type="dxa"/>
      </w:tblCellMar>
      <w:tblLook w:val="0000" w:firstRow="0" w:lastRow="0" w:firstColumn="0" w:lastColumn="0" w:noHBand="0" w:noVBand="0"/>
    </w:tblPr>
    <w:tblGrid>
      <w:gridCol w:w="613"/>
      <w:gridCol w:w="1928"/>
      <w:gridCol w:w="1134"/>
      <w:gridCol w:w="1136"/>
      <w:gridCol w:w="990"/>
      <w:gridCol w:w="1134"/>
      <w:gridCol w:w="427"/>
      <w:gridCol w:w="1704"/>
      <w:gridCol w:w="2127"/>
    </w:tblGrid>
    <w:tr w:rsidR="00FF57E6" w:rsidRPr="00D02A79" w14:paraId="68B9E14D" w14:textId="77777777" w:rsidTr="00B94201">
      <w:trPr>
        <w:trHeight w:val="397"/>
        <w:jc w:val="center"/>
      </w:trPr>
      <w:tc>
        <w:tcPr>
          <w:tcW w:w="2541" w:type="dxa"/>
          <w:gridSpan w:val="2"/>
          <w:tcBorders>
            <w:top w:val="single" w:sz="4" w:space="0" w:color="244061" w:themeColor="accent1" w:themeShade="80"/>
          </w:tcBorders>
          <w:shd w:val="clear" w:color="auto" w:fill="C6E0F2"/>
          <w:noWrap/>
          <w:vAlign w:val="center"/>
        </w:tcPr>
        <w:p w14:paraId="12CEA2AC" w14:textId="29296514" w:rsidR="00FF57E6" w:rsidRPr="00C91A19" w:rsidRDefault="00FF57E6" w:rsidP="00B64375">
          <w:pPr>
            <w:rPr>
              <w:rFonts w:asciiTheme="minorBidi" w:hAnsiTheme="minorBidi" w:cstheme="minorBidi"/>
              <w:b/>
              <w:bCs/>
              <w:color w:val="215868" w:themeColor="accent5" w:themeShade="80"/>
              <w:sz w:val="20"/>
              <w:szCs w:val="20"/>
            </w:rPr>
          </w:pPr>
          <w:bookmarkStart w:id="1" w:name="_Ref261247551"/>
          <w:r w:rsidRPr="00C91A19">
            <w:rPr>
              <w:rFonts w:asciiTheme="minorBidi" w:hAnsiTheme="minorBidi" w:cstheme="minorBidi"/>
              <w:b/>
              <w:bCs/>
              <w:color w:val="215868" w:themeColor="accent5" w:themeShade="80"/>
              <w:sz w:val="20"/>
              <w:szCs w:val="20"/>
              <w:rtl/>
            </w:rPr>
            <w:t>בתוקף מיום:</w:t>
          </w:r>
          <w:r>
            <w:rPr>
              <w:rFonts w:asciiTheme="minorBidi" w:hAnsiTheme="minorBidi" w:cstheme="minorBidi" w:hint="cs"/>
              <w:b/>
              <w:bCs/>
              <w:color w:val="215868" w:themeColor="accent5" w:themeShade="80"/>
              <w:sz w:val="20"/>
              <w:szCs w:val="20"/>
              <w:rtl/>
            </w:rPr>
            <w:t xml:space="preserve"> </w:t>
          </w:r>
          <w:r w:rsidR="00B64375">
            <w:rPr>
              <w:rFonts w:asciiTheme="minorBidi" w:hAnsiTheme="minorBidi" w:cstheme="minorBidi" w:hint="cs"/>
              <w:color w:val="215868" w:themeColor="accent5" w:themeShade="80"/>
              <w:sz w:val="20"/>
              <w:szCs w:val="20"/>
              <w:rtl/>
            </w:rPr>
            <w:t>02.02.2026</w:t>
          </w:r>
        </w:p>
      </w:tc>
      <w:tc>
        <w:tcPr>
          <w:tcW w:w="2270" w:type="dxa"/>
          <w:gridSpan w:val="2"/>
          <w:tcBorders>
            <w:top w:val="single" w:sz="4" w:space="0" w:color="244061" w:themeColor="accent1" w:themeShade="80"/>
          </w:tcBorders>
          <w:shd w:val="clear" w:color="auto" w:fill="C6E0F2"/>
          <w:vAlign w:val="center"/>
        </w:tcPr>
        <w:p w14:paraId="1C436C50" w14:textId="7ADCE349" w:rsidR="00FF57E6" w:rsidRPr="00C91A19" w:rsidRDefault="00FF57E6" w:rsidP="00FF57E6">
          <w:pPr>
            <w:rPr>
              <w:rFonts w:asciiTheme="minorBidi" w:hAnsiTheme="minorBidi" w:cstheme="minorBidi"/>
              <w:b/>
              <w:bCs/>
              <w:color w:val="215868" w:themeColor="accent5" w:themeShade="80"/>
              <w:sz w:val="20"/>
              <w:szCs w:val="20"/>
            </w:rPr>
          </w:pPr>
          <w:r w:rsidRPr="00C91A19">
            <w:rPr>
              <w:rFonts w:asciiTheme="minorBidi" w:hAnsiTheme="minorBidi" w:cstheme="minorBidi"/>
              <w:b/>
              <w:bCs/>
              <w:color w:val="215868" w:themeColor="accent5" w:themeShade="80"/>
              <w:sz w:val="20"/>
              <w:szCs w:val="20"/>
              <w:rtl/>
            </w:rPr>
            <w:t xml:space="preserve">בתוקף עד: </w:t>
          </w:r>
        </w:p>
      </w:tc>
      <w:tc>
        <w:tcPr>
          <w:tcW w:w="2551" w:type="dxa"/>
          <w:gridSpan w:val="3"/>
          <w:tcBorders>
            <w:top w:val="single" w:sz="4" w:space="0" w:color="244061" w:themeColor="accent1" w:themeShade="80"/>
          </w:tcBorders>
          <w:shd w:val="clear" w:color="auto" w:fill="C6E0F2"/>
          <w:vAlign w:val="center"/>
        </w:tcPr>
        <w:p w14:paraId="619F0C02" w14:textId="6301A4C0" w:rsidR="00FF57E6" w:rsidRPr="00C91A19" w:rsidRDefault="00FF57E6" w:rsidP="00FF57E6">
          <w:pPr>
            <w:rPr>
              <w:rFonts w:asciiTheme="minorBidi" w:hAnsiTheme="minorBidi" w:cstheme="minorBidi"/>
              <w:color w:val="215868" w:themeColor="accent5" w:themeShade="80"/>
              <w:sz w:val="20"/>
              <w:szCs w:val="20"/>
              <w:rtl/>
            </w:rPr>
          </w:pPr>
          <w:r w:rsidRPr="00C91A19">
            <w:rPr>
              <w:rFonts w:asciiTheme="minorBidi" w:hAnsiTheme="minorBidi" w:cstheme="minorBidi"/>
              <w:b/>
              <w:bCs/>
              <w:color w:val="215868" w:themeColor="accent5" w:themeShade="80"/>
              <w:sz w:val="20"/>
              <w:szCs w:val="20"/>
              <w:rtl/>
            </w:rPr>
            <w:t>שם המאשר:</w:t>
          </w:r>
          <w:r w:rsidRPr="00C91A19">
            <w:rPr>
              <w:rFonts w:asciiTheme="minorBidi" w:hAnsiTheme="minorBidi" w:cstheme="minorBidi"/>
              <w:color w:val="215868" w:themeColor="accent5" w:themeShade="80"/>
              <w:sz w:val="20"/>
              <w:szCs w:val="20"/>
              <w:rtl/>
            </w:rPr>
            <w:t xml:space="preserve"> </w:t>
          </w:r>
          <w:r w:rsidR="006746E6">
            <w:rPr>
              <w:rFonts w:asciiTheme="minorBidi" w:hAnsiTheme="minorBidi" w:cstheme="minorBidi" w:hint="cs"/>
              <w:color w:val="215868" w:themeColor="accent5" w:themeShade="80"/>
              <w:sz w:val="20"/>
              <w:szCs w:val="20"/>
              <w:rtl/>
            </w:rPr>
            <w:t xml:space="preserve">אלון </w:t>
          </w:r>
          <w:proofErr w:type="spellStart"/>
          <w:r w:rsidR="006746E6">
            <w:rPr>
              <w:rFonts w:asciiTheme="minorBidi" w:hAnsiTheme="minorBidi" w:cstheme="minorBidi" w:hint="cs"/>
              <w:color w:val="215868" w:themeColor="accent5" w:themeShade="80"/>
              <w:sz w:val="20"/>
              <w:szCs w:val="20"/>
              <w:rtl/>
            </w:rPr>
            <w:t>קינסט</w:t>
          </w:r>
          <w:proofErr w:type="spellEnd"/>
        </w:p>
      </w:tc>
      <w:tc>
        <w:tcPr>
          <w:tcW w:w="3831" w:type="dxa"/>
          <w:gridSpan w:val="2"/>
          <w:tcBorders>
            <w:top w:val="single" w:sz="4" w:space="0" w:color="244061" w:themeColor="accent1" w:themeShade="80"/>
          </w:tcBorders>
          <w:shd w:val="clear" w:color="auto" w:fill="C6E0F2"/>
          <w:vAlign w:val="center"/>
        </w:tcPr>
        <w:p w14:paraId="2D9C857D" w14:textId="22E0F687" w:rsidR="00FF57E6" w:rsidRPr="00C91A19" w:rsidRDefault="00FF57E6" w:rsidP="00FF57E6">
          <w:pPr>
            <w:rPr>
              <w:rFonts w:asciiTheme="minorBidi" w:hAnsiTheme="minorBidi" w:cstheme="minorBidi"/>
              <w:b/>
              <w:bCs/>
              <w:color w:val="215868" w:themeColor="accent5" w:themeShade="80"/>
              <w:sz w:val="20"/>
              <w:szCs w:val="20"/>
            </w:rPr>
          </w:pPr>
          <w:r w:rsidRPr="00C91A19">
            <w:rPr>
              <w:rFonts w:asciiTheme="minorBidi" w:hAnsiTheme="minorBidi" w:cstheme="minorBidi"/>
              <w:b/>
              <w:bCs/>
              <w:color w:val="215868" w:themeColor="accent5" w:themeShade="80"/>
              <w:sz w:val="20"/>
              <w:szCs w:val="20"/>
              <w:rtl/>
            </w:rPr>
            <w:t>תפקיד:</w:t>
          </w:r>
          <w:r w:rsidRPr="00C91A19">
            <w:rPr>
              <w:rFonts w:asciiTheme="minorBidi" w:hAnsiTheme="minorBidi" w:cstheme="minorBidi"/>
              <w:color w:val="215868" w:themeColor="accent5" w:themeShade="80"/>
              <w:sz w:val="20"/>
              <w:szCs w:val="20"/>
              <w:rtl/>
            </w:rPr>
            <w:t xml:space="preserve"> </w:t>
          </w:r>
          <w:r>
            <w:rPr>
              <w:rFonts w:asciiTheme="minorBidi" w:hAnsiTheme="minorBidi" w:cstheme="minorBidi" w:hint="cs"/>
              <w:color w:val="215868" w:themeColor="accent5" w:themeShade="80"/>
              <w:sz w:val="20"/>
              <w:szCs w:val="20"/>
              <w:rtl/>
            </w:rPr>
            <w:t xml:space="preserve">מנהל </w:t>
          </w:r>
          <w:proofErr w:type="spellStart"/>
          <w:r>
            <w:rPr>
              <w:rFonts w:asciiTheme="minorBidi" w:hAnsiTheme="minorBidi" w:cstheme="minorBidi" w:hint="cs"/>
              <w:color w:val="215868" w:themeColor="accent5" w:themeShade="80"/>
              <w:sz w:val="20"/>
              <w:szCs w:val="20"/>
              <w:rtl/>
            </w:rPr>
            <w:t>מינהל</w:t>
          </w:r>
          <w:proofErr w:type="spellEnd"/>
          <w:r>
            <w:rPr>
              <w:rFonts w:asciiTheme="minorBidi" w:hAnsiTheme="minorBidi" w:cstheme="minorBidi" w:hint="cs"/>
              <w:color w:val="215868" w:themeColor="accent5" w:themeShade="80"/>
              <w:sz w:val="20"/>
              <w:szCs w:val="20"/>
              <w:rtl/>
            </w:rPr>
            <w:t xml:space="preserve"> הרכש הממשלתי</w:t>
          </w:r>
        </w:p>
      </w:tc>
    </w:tr>
    <w:tr w:rsidR="00FF57E6" w:rsidRPr="00C85CA4" w14:paraId="6A604856" w14:textId="77777777" w:rsidTr="00B94201">
      <w:trPr>
        <w:trHeight w:val="20"/>
        <w:jc w:val="center"/>
      </w:trPr>
      <w:tc>
        <w:tcPr>
          <w:tcW w:w="11193" w:type="dxa"/>
          <w:gridSpan w:val="9"/>
          <w:shd w:val="clear" w:color="auto" w:fill="FFFFFF" w:themeFill="background1"/>
          <w:noWrap/>
          <w:vAlign w:val="center"/>
        </w:tcPr>
        <w:p w14:paraId="3E053F75" w14:textId="77777777" w:rsidR="00FF57E6" w:rsidRPr="00C91A19" w:rsidRDefault="00FF57E6" w:rsidP="00FF57E6">
          <w:pPr>
            <w:rPr>
              <w:rFonts w:asciiTheme="minorBidi" w:hAnsiTheme="minorBidi" w:cstheme="minorBidi"/>
              <w:sz w:val="10"/>
              <w:szCs w:val="10"/>
              <w:rtl/>
            </w:rPr>
          </w:pPr>
        </w:p>
      </w:tc>
    </w:tr>
    <w:tr w:rsidR="00FF57E6" w:rsidRPr="00A177A5" w14:paraId="5C9E6F15" w14:textId="77777777" w:rsidTr="00B94201">
      <w:trPr>
        <w:trHeight w:val="283"/>
        <w:jc w:val="center"/>
      </w:trPr>
      <w:tc>
        <w:tcPr>
          <w:tcW w:w="613" w:type="dxa"/>
          <w:vAlign w:val="center"/>
        </w:tcPr>
        <w:p w14:paraId="0AC40D79" w14:textId="77777777" w:rsidR="00FF57E6" w:rsidRPr="00C91A19" w:rsidRDefault="00FF57E6" w:rsidP="00FF57E6">
          <w:pPr>
            <w:jc w:val="right"/>
            <w:rPr>
              <w:rFonts w:asciiTheme="minorBidi" w:hAnsiTheme="minorBidi" w:cstheme="minorBidi"/>
              <w:sz w:val="20"/>
              <w:szCs w:val="20"/>
              <w:u w:color="3464BA"/>
              <w:rtl/>
            </w:rPr>
          </w:pPr>
          <w:r w:rsidRPr="00C91A19">
            <w:rPr>
              <w:rFonts w:asciiTheme="minorBidi" w:hAnsiTheme="minorBidi" w:cstheme="minorBidi"/>
              <w:noProof/>
              <w:rtl/>
            </w:rPr>
            <w:drawing>
              <wp:inline distT="0" distB="0" distL="0" distR="0" wp14:anchorId="45185611" wp14:editId="51AA910F">
                <wp:extent cx="252000" cy="252000"/>
                <wp:effectExtent l="0" t="0" r="0" b="0"/>
                <wp:docPr id="96" name="Picture 21" descr="כותרת תחתונה" title="כותרת תחתונה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5" name="web.png"/>
                        <pic:cNvPicPr/>
                      </pic:nvPicPr>
                      <pic:blipFill>
                        <a:blip r:embed="rId1" cstate="print">
                          <a:duotone>
                            <a:schemeClr val="accent1">
                              <a:shade val="45000"/>
                              <a:satMod val="135000"/>
                            </a:schemeClr>
                            <a:prstClr val="white"/>
                          </a:duotone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52000" cy="252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928" w:type="dxa"/>
          <w:vAlign w:val="center"/>
        </w:tcPr>
        <w:p w14:paraId="1E458299" w14:textId="77777777" w:rsidR="00FF57E6" w:rsidRPr="00C91A19" w:rsidRDefault="00A67A81" w:rsidP="00FF57E6">
          <w:pPr>
            <w:rPr>
              <w:rFonts w:asciiTheme="minorBidi" w:hAnsiTheme="minorBidi" w:cstheme="minorBidi"/>
              <w:sz w:val="20"/>
              <w:szCs w:val="20"/>
              <w:u w:color="3464BA"/>
              <w:rtl/>
            </w:rPr>
          </w:pPr>
          <w:hyperlink r:id="rId2" w:history="1">
            <w:r w:rsidR="00FF57E6" w:rsidRPr="00C91A19">
              <w:rPr>
                <w:rStyle w:val="Hyperlink"/>
                <w:rFonts w:asciiTheme="minorBidi" w:hAnsiTheme="minorBidi" w:cstheme="minorBidi"/>
                <w:sz w:val="20"/>
                <w:szCs w:val="20"/>
                <w:rtl/>
              </w:rPr>
              <w:t xml:space="preserve">אתר הוראות </w:t>
            </w:r>
            <w:proofErr w:type="spellStart"/>
            <w:r w:rsidR="00FF57E6" w:rsidRPr="00C91A19">
              <w:rPr>
                <w:rStyle w:val="Hyperlink"/>
                <w:rFonts w:asciiTheme="minorBidi" w:hAnsiTheme="minorBidi" w:cstheme="minorBidi"/>
                <w:sz w:val="20"/>
                <w:szCs w:val="20"/>
                <w:rtl/>
              </w:rPr>
              <w:t>תכ"ם</w:t>
            </w:r>
            <w:proofErr w:type="spellEnd"/>
          </w:hyperlink>
        </w:p>
      </w:tc>
      <w:tc>
        <w:tcPr>
          <w:tcW w:w="1134" w:type="dxa"/>
          <w:vAlign w:val="center"/>
        </w:tcPr>
        <w:p w14:paraId="6BAFDE6D" w14:textId="77777777" w:rsidR="00FF57E6" w:rsidRPr="00C91A19" w:rsidRDefault="00FF57E6" w:rsidP="00FF57E6">
          <w:pPr>
            <w:jc w:val="right"/>
            <w:rPr>
              <w:rFonts w:asciiTheme="minorBidi" w:hAnsiTheme="minorBidi" w:cstheme="minorBidi"/>
              <w:sz w:val="20"/>
              <w:szCs w:val="20"/>
              <w:u w:color="3464BA"/>
              <w:rtl/>
            </w:rPr>
          </w:pPr>
          <w:r w:rsidRPr="00C91A19">
            <w:rPr>
              <w:rFonts w:asciiTheme="minorBidi" w:hAnsiTheme="minorBidi" w:cstheme="minorBidi"/>
              <w:noProof/>
              <w:sz w:val="20"/>
              <w:szCs w:val="20"/>
            </w:rPr>
            <w:drawing>
              <wp:inline distT="0" distB="0" distL="0" distR="0" wp14:anchorId="178BBFD9" wp14:editId="674BA1AD">
                <wp:extent cx="252000" cy="252000"/>
                <wp:effectExtent l="0" t="0" r="0" b="0"/>
                <wp:docPr id="97" name="Picture 3" descr="כותרת תחתונה" title="כותרת תחתונה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6" descr="C:\Users\Isanats\AppData\Local\Microsoft\Windows\INetCache\Content.Word\megaphone (3)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3">
                          <a:duotone>
                            <a:schemeClr val="accent1">
                              <a:shade val="45000"/>
                              <a:satMod val="135000"/>
                            </a:schemeClr>
                            <a:prstClr val="white"/>
                          </a:duotone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 flipH="1">
                          <a:off x="0" y="0"/>
                          <a:ext cx="252000" cy="252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126" w:type="dxa"/>
          <w:gridSpan w:val="2"/>
          <w:vAlign w:val="center"/>
        </w:tcPr>
        <w:p w14:paraId="54F4FA4D" w14:textId="77777777" w:rsidR="00FF57E6" w:rsidRPr="00C91A19" w:rsidRDefault="00FF57E6" w:rsidP="00FF57E6">
          <w:pPr>
            <w:rPr>
              <w:rFonts w:asciiTheme="minorBidi" w:hAnsiTheme="minorBidi" w:cstheme="minorBidi"/>
              <w:rtl/>
            </w:rPr>
          </w:pPr>
          <w:r w:rsidRPr="00C91A19">
            <w:rPr>
              <w:rFonts w:asciiTheme="minorBidi" w:hAnsiTheme="minorBidi" w:cstheme="minorBidi"/>
              <w:sz w:val="20"/>
              <w:szCs w:val="20"/>
              <w:u w:color="3464BA"/>
              <w:rtl/>
            </w:rPr>
            <w:t>לקבלת עדכונים במערכת</w:t>
          </w:r>
        </w:p>
        <w:p w14:paraId="55333BCE" w14:textId="77777777" w:rsidR="00FF57E6" w:rsidRPr="00C91A19" w:rsidRDefault="00A67A81" w:rsidP="00FF57E6">
          <w:pPr>
            <w:rPr>
              <w:rFonts w:asciiTheme="minorBidi" w:hAnsiTheme="minorBidi" w:cstheme="minorBidi"/>
              <w:sz w:val="20"/>
              <w:szCs w:val="20"/>
              <w:rtl/>
            </w:rPr>
          </w:pPr>
          <w:hyperlink r:id="rId4" w:history="1">
            <w:r w:rsidR="00FF57E6" w:rsidRPr="00C91A19">
              <w:rPr>
                <w:rStyle w:val="Hyperlink"/>
                <w:rFonts w:asciiTheme="minorBidi" w:hAnsiTheme="minorBidi" w:cstheme="minorBidi"/>
                <w:sz w:val="20"/>
                <w:szCs w:val="20"/>
                <w:rtl/>
              </w:rPr>
              <w:t>לחץ כאן</w:t>
            </w:r>
          </w:hyperlink>
        </w:p>
      </w:tc>
      <w:tc>
        <w:tcPr>
          <w:tcW w:w="1134" w:type="dxa"/>
          <w:vAlign w:val="center"/>
        </w:tcPr>
        <w:p w14:paraId="298A33E4" w14:textId="77777777" w:rsidR="00FF57E6" w:rsidRPr="00C91A19" w:rsidRDefault="00FF57E6" w:rsidP="00FF57E6">
          <w:pPr>
            <w:jc w:val="right"/>
            <w:rPr>
              <w:rFonts w:asciiTheme="minorBidi" w:hAnsiTheme="minorBidi" w:cstheme="minorBidi"/>
              <w:sz w:val="20"/>
              <w:szCs w:val="20"/>
              <w:rtl/>
            </w:rPr>
          </w:pPr>
          <w:r w:rsidRPr="00C91A19">
            <w:rPr>
              <w:rFonts w:asciiTheme="minorBidi" w:hAnsiTheme="minorBidi" w:cstheme="minorBidi"/>
              <w:noProof/>
              <w:sz w:val="20"/>
              <w:szCs w:val="20"/>
            </w:rPr>
            <w:drawing>
              <wp:inline distT="0" distB="0" distL="0" distR="0" wp14:anchorId="5B864C61" wp14:editId="4A2CF99B">
                <wp:extent cx="252000" cy="252000"/>
                <wp:effectExtent l="0" t="0" r="0" b="0"/>
                <wp:docPr id="98" name="Picture 4" descr="כותרת תחתונה" title="כותרת תחתונה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32" descr="C:\Users\Isanats\AppData\Local\Microsoft\Windows\INetCache\Content.Word\email (11)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5">
                          <a:duotone>
                            <a:schemeClr val="accent1">
                              <a:shade val="45000"/>
                              <a:satMod val="135000"/>
                            </a:schemeClr>
                            <a:prstClr val="white"/>
                          </a:duotone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 flipH="1">
                          <a:off x="0" y="0"/>
                          <a:ext cx="252000" cy="252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131" w:type="dxa"/>
          <w:gridSpan w:val="2"/>
          <w:vAlign w:val="center"/>
        </w:tcPr>
        <w:p w14:paraId="35F57471" w14:textId="77777777" w:rsidR="00FF57E6" w:rsidRPr="00C91A19" w:rsidRDefault="00FF57E6" w:rsidP="00FF57E6">
          <w:pPr>
            <w:rPr>
              <w:rFonts w:asciiTheme="minorBidi" w:hAnsiTheme="minorBidi" w:cstheme="minorBidi"/>
              <w:rtl/>
            </w:rPr>
          </w:pPr>
          <w:r w:rsidRPr="00C91A19">
            <w:rPr>
              <w:rFonts w:asciiTheme="minorBidi" w:hAnsiTheme="minorBidi" w:cstheme="minorBidi"/>
              <w:sz w:val="20"/>
              <w:szCs w:val="20"/>
              <w:rtl/>
            </w:rPr>
            <w:t>לפניות ושאלות</w:t>
          </w:r>
        </w:p>
        <w:p w14:paraId="2480D8E3" w14:textId="77777777" w:rsidR="00FF57E6" w:rsidRPr="00FF57E6" w:rsidRDefault="00A67A81" w:rsidP="00FF57E6">
          <w:pPr>
            <w:rPr>
              <w:rFonts w:asciiTheme="minorBidi" w:hAnsiTheme="minorBidi" w:cstheme="minorBidi"/>
              <w:b/>
              <w:bCs/>
              <w:i/>
              <w:iCs/>
              <w:sz w:val="20"/>
              <w:szCs w:val="20"/>
            </w:rPr>
          </w:pPr>
          <w:hyperlink r:id="rId6" w:history="1">
            <w:r w:rsidR="00FF57E6" w:rsidRPr="00FF57E6">
              <w:rPr>
                <w:rStyle w:val="Hyperlink"/>
                <w:rFonts w:asciiTheme="minorBidi" w:hAnsiTheme="minorBidi" w:cstheme="minorBidi"/>
                <w:bCs/>
                <w:iCs/>
                <w:sz w:val="20"/>
                <w:szCs w:val="20"/>
              </w:rPr>
              <w:t>takam@mof.gov.il</w:t>
            </w:r>
          </w:hyperlink>
        </w:p>
      </w:tc>
      <w:tc>
        <w:tcPr>
          <w:tcW w:w="2127" w:type="dxa"/>
          <w:vAlign w:val="center"/>
        </w:tcPr>
        <w:p w14:paraId="7E0D3B07" w14:textId="77777777" w:rsidR="00FF57E6" w:rsidRPr="00A177A5" w:rsidRDefault="00FF57E6" w:rsidP="00FF57E6">
          <w:pPr>
            <w:jc w:val="right"/>
            <w:rPr>
              <w:rFonts w:asciiTheme="minorBidi" w:hAnsiTheme="minorBidi" w:cstheme="minorBidi"/>
              <w:b/>
              <w:bCs/>
              <w:color w:val="215868" w:themeColor="accent5" w:themeShade="80"/>
            </w:rPr>
          </w:pPr>
          <w:r w:rsidRPr="00A177A5">
            <w:rPr>
              <w:rFonts w:asciiTheme="minorBidi" w:hAnsiTheme="minorBidi" w:cstheme="minorBidi"/>
              <w:b/>
              <w:bCs/>
              <w:color w:val="215868" w:themeColor="accent5" w:themeShade="80"/>
              <w:rtl/>
            </w:rPr>
            <w:t xml:space="preserve">עמוד </w:t>
          </w:r>
          <w:r w:rsidRPr="00A177A5">
            <w:rPr>
              <w:rStyle w:val="afffa"/>
              <w:rFonts w:asciiTheme="minorBidi" w:eastAsiaTheme="minorEastAsia" w:hAnsiTheme="minorBidi" w:cstheme="minorBidi"/>
              <w:b/>
              <w:bCs/>
              <w:color w:val="215868" w:themeColor="accent5" w:themeShade="80"/>
            </w:rPr>
            <w:fldChar w:fldCharType="begin"/>
          </w:r>
          <w:r w:rsidRPr="00A177A5">
            <w:rPr>
              <w:rStyle w:val="afffa"/>
              <w:rFonts w:asciiTheme="minorBidi" w:eastAsiaTheme="minorEastAsia" w:hAnsiTheme="minorBidi" w:cstheme="minorBidi"/>
              <w:b/>
              <w:bCs/>
              <w:color w:val="215868" w:themeColor="accent5" w:themeShade="80"/>
            </w:rPr>
            <w:instrText xml:space="preserve"> PAGE  </w:instrText>
          </w:r>
          <w:r w:rsidRPr="00A177A5">
            <w:rPr>
              <w:rStyle w:val="afffa"/>
              <w:rFonts w:asciiTheme="minorBidi" w:eastAsiaTheme="minorEastAsia" w:hAnsiTheme="minorBidi" w:cstheme="minorBidi"/>
              <w:b/>
              <w:bCs/>
              <w:color w:val="215868" w:themeColor="accent5" w:themeShade="80"/>
            </w:rPr>
            <w:fldChar w:fldCharType="separate"/>
          </w:r>
          <w:r w:rsidR="001703F7">
            <w:rPr>
              <w:rStyle w:val="afffa"/>
              <w:rFonts w:asciiTheme="minorBidi" w:eastAsiaTheme="minorEastAsia" w:hAnsiTheme="minorBidi" w:cstheme="minorBidi"/>
              <w:b/>
              <w:bCs/>
              <w:noProof/>
              <w:color w:val="215868" w:themeColor="accent5" w:themeShade="80"/>
              <w:rtl/>
            </w:rPr>
            <w:t>2</w:t>
          </w:r>
          <w:r w:rsidRPr="00A177A5">
            <w:rPr>
              <w:rStyle w:val="afffa"/>
              <w:rFonts w:asciiTheme="minorBidi" w:eastAsiaTheme="minorEastAsia" w:hAnsiTheme="minorBidi" w:cstheme="minorBidi"/>
              <w:b/>
              <w:bCs/>
              <w:color w:val="215868" w:themeColor="accent5" w:themeShade="80"/>
            </w:rPr>
            <w:fldChar w:fldCharType="end"/>
          </w:r>
          <w:r w:rsidRPr="00A177A5">
            <w:rPr>
              <w:rFonts w:asciiTheme="minorBidi" w:hAnsiTheme="minorBidi" w:cstheme="minorBidi"/>
              <w:b/>
              <w:bCs/>
              <w:color w:val="215868" w:themeColor="accent5" w:themeShade="80"/>
              <w:rtl/>
            </w:rPr>
            <w:t xml:space="preserve"> מתוך </w:t>
          </w:r>
          <w:r w:rsidRPr="00A177A5">
            <w:rPr>
              <w:rFonts w:asciiTheme="minorBidi" w:hAnsiTheme="minorBidi" w:cstheme="minorBidi"/>
              <w:b/>
              <w:bCs/>
              <w:color w:val="215868" w:themeColor="accent5" w:themeShade="80"/>
            </w:rPr>
            <w:fldChar w:fldCharType="begin"/>
          </w:r>
          <w:r w:rsidRPr="00A177A5">
            <w:rPr>
              <w:rFonts w:asciiTheme="minorBidi" w:hAnsiTheme="minorBidi" w:cstheme="minorBidi"/>
              <w:b/>
              <w:bCs/>
              <w:color w:val="215868" w:themeColor="accent5" w:themeShade="80"/>
            </w:rPr>
            <w:instrText xml:space="preserve"> NUMPAGES  </w:instrText>
          </w:r>
          <w:r w:rsidRPr="00A177A5">
            <w:rPr>
              <w:rFonts w:asciiTheme="minorBidi" w:hAnsiTheme="minorBidi" w:cstheme="minorBidi"/>
              <w:b/>
              <w:bCs/>
              <w:color w:val="215868" w:themeColor="accent5" w:themeShade="80"/>
            </w:rPr>
            <w:fldChar w:fldCharType="separate"/>
          </w:r>
          <w:r w:rsidR="001703F7">
            <w:rPr>
              <w:rFonts w:asciiTheme="minorBidi" w:hAnsiTheme="minorBidi" w:cstheme="minorBidi"/>
              <w:b/>
              <w:bCs/>
              <w:noProof/>
              <w:color w:val="215868" w:themeColor="accent5" w:themeShade="80"/>
              <w:rtl/>
            </w:rPr>
            <w:t>2</w:t>
          </w:r>
          <w:r w:rsidRPr="00A177A5">
            <w:rPr>
              <w:rFonts w:asciiTheme="minorBidi" w:hAnsiTheme="minorBidi" w:cstheme="minorBidi"/>
              <w:b/>
              <w:bCs/>
              <w:color w:val="215868" w:themeColor="accent5" w:themeShade="80"/>
            </w:rPr>
            <w:fldChar w:fldCharType="end"/>
          </w:r>
        </w:p>
      </w:tc>
    </w:tr>
    <w:bookmarkEnd w:id="1"/>
  </w:tbl>
  <w:p w14:paraId="4242AC09" w14:textId="77777777" w:rsidR="00FF57E6" w:rsidRDefault="00FF57E6">
    <w:pPr>
      <w:pStyle w:val="aa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pPr w:leftFromText="180" w:rightFromText="180" w:vertAnchor="text" w:horzAnchor="margin" w:tblpY="188"/>
      <w:bidiVisual/>
      <w:tblW w:w="9185" w:type="dxa"/>
      <w:tblBorders>
        <w:top w:val="single" w:sz="4" w:space="0" w:color="auto"/>
        <w:bottom w:val="single" w:sz="4" w:space="0" w:color="auto"/>
      </w:tblBorders>
      <w:tblCellMar>
        <w:right w:w="170" w:type="dxa"/>
      </w:tblCellMar>
      <w:tblLook w:val="01E0" w:firstRow="1" w:lastRow="1" w:firstColumn="1" w:lastColumn="1" w:noHBand="0" w:noVBand="0"/>
    </w:tblPr>
    <w:tblGrid>
      <w:gridCol w:w="1436"/>
      <w:gridCol w:w="2355"/>
      <w:gridCol w:w="2874"/>
      <w:gridCol w:w="2520"/>
    </w:tblGrid>
    <w:tr w:rsidR="005F69B5" w:rsidRPr="00F15E21" w14:paraId="00BB757B" w14:textId="77777777" w:rsidTr="00875437">
      <w:trPr>
        <w:trHeight w:hRule="exact" w:val="454"/>
      </w:trPr>
      <w:tc>
        <w:tcPr>
          <w:tcW w:w="1436" w:type="dxa"/>
          <w:vMerge w:val="restart"/>
          <w:tcBorders>
            <w:top w:val="single" w:sz="4" w:space="0" w:color="auto"/>
            <w:bottom w:val="single" w:sz="4" w:space="0" w:color="auto"/>
            <w:right w:val="nil"/>
          </w:tcBorders>
          <w:shd w:val="clear" w:color="auto" w:fill="E6E6E6"/>
          <w:tcMar>
            <w:right w:w="170" w:type="dxa"/>
          </w:tcMar>
        </w:tcPr>
        <w:p w14:paraId="511C5015" w14:textId="77777777" w:rsidR="005F69B5" w:rsidRPr="00F15E21" w:rsidRDefault="005F69B5" w:rsidP="00875437">
          <w:pPr>
            <w:rPr>
              <w:rFonts w:ascii="Arial" w:hAnsi="Arial" w:cs="Arial"/>
              <w:color w:val="1B3461"/>
              <w:sz w:val="20"/>
              <w:szCs w:val="20"/>
              <w:rtl/>
            </w:rPr>
          </w:pPr>
        </w:p>
        <w:p w14:paraId="46391FE1" w14:textId="77777777" w:rsidR="005F69B5" w:rsidRPr="00F15E21" w:rsidRDefault="005F69B5" w:rsidP="00875437">
          <w:pPr>
            <w:rPr>
              <w:rFonts w:ascii="Arial" w:hAnsi="Arial" w:cs="Arial"/>
              <w:sz w:val="20"/>
              <w:szCs w:val="20"/>
              <w:rtl/>
            </w:rPr>
          </w:pPr>
          <w:r>
            <w:rPr>
              <w:rFonts w:ascii="Arial" w:hAnsi="Arial" w:cs="Arial"/>
              <w:noProof/>
              <w:sz w:val="20"/>
              <w:szCs w:val="20"/>
            </w:rPr>
            <w:drawing>
              <wp:inline distT="0" distB="0" distL="0" distR="0" wp14:anchorId="037A8A22" wp14:editId="0F11FBC4">
                <wp:extent cx="723900" cy="371475"/>
                <wp:effectExtent l="0" t="0" r="0" b="9525"/>
                <wp:docPr id="4" name="Picture 4" descr="hashav-logo-grey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4" descr="hashav-logo-grey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723900" cy="3714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355" w:type="dxa"/>
          <w:tcBorders>
            <w:top w:val="single" w:sz="4" w:space="0" w:color="auto"/>
            <w:left w:val="nil"/>
            <w:bottom w:val="single" w:sz="4" w:space="0" w:color="auto"/>
            <w:right w:val="nil"/>
          </w:tcBorders>
          <w:shd w:val="clear" w:color="auto" w:fill="E6E6E6"/>
          <w:vAlign w:val="center"/>
        </w:tcPr>
        <w:p w14:paraId="1888C3F2" w14:textId="77777777" w:rsidR="005F69B5" w:rsidRPr="00F15E21" w:rsidRDefault="005F69B5" w:rsidP="001F2379">
          <w:pPr>
            <w:rPr>
              <w:rFonts w:ascii="Arial" w:hAnsi="Arial" w:cs="Arial"/>
              <w:color w:val="1B3461"/>
              <w:sz w:val="20"/>
              <w:szCs w:val="20"/>
              <w:rtl/>
            </w:rPr>
          </w:pPr>
          <w:r w:rsidRPr="00F15E21">
            <w:rPr>
              <w:rFonts w:ascii="Arial" w:hAnsi="Arial" w:cs="Arial"/>
              <w:color w:val="1B3461"/>
              <w:sz w:val="20"/>
              <w:szCs w:val="20"/>
              <w:rtl/>
            </w:rPr>
            <w:t xml:space="preserve">בתוקף מיום: </w:t>
          </w:r>
          <w:r w:rsidR="001F2379">
            <w:rPr>
              <w:rFonts w:ascii="Arial" w:hAnsi="Arial" w:cs="Arial" w:hint="cs"/>
              <w:color w:val="1B3461"/>
              <w:sz w:val="20"/>
              <w:szCs w:val="20"/>
              <w:rtl/>
            </w:rPr>
            <w:t>31</w:t>
          </w:r>
          <w:r>
            <w:rPr>
              <w:rFonts w:ascii="Arial" w:hAnsi="Arial" w:cs="Arial" w:hint="cs"/>
              <w:color w:val="1B3461"/>
              <w:sz w:val="20"/>
              <w:szCs w:val="20"/>
              <w:rtl/>
            </w:rPr>
            <w:t>.0</w:t>
          </w:r>
          <w:r w:rsidR="001F2379">
            <w:rPr>
              <w:rFonts w:ascii="Arial" w:hAnsi="Arial" w:cs="Arial" w:hint="cs"/>
              <w:color w:val="1B3461"/>
              <w:sz w:val="20"/>
              <w:szCs w:val="20"/>
              <w:rtl/>
            </w:rPr>
            <w:t>1</w:t>
          </w:r>
          <w:r>
            <w:rPr>
              <w:rFonts w:ascii="Arial" w:hAnsi="Arial" w:cs="Arial" w:hint="cs"/>
              <w:color w:val="1B3461"/>
              <w:sz w:val="20"/>
              <w:szCs w:val="20"/>
              <w:rtl/>
            </w:rPr>
            <w:t>.2016</w:t>
          </w:r>
        </w:p>
      </w:tc>
      <w:tc>
        <w:tcPr>
          <w:tcW w:w="2874" w:type="dxa"/>
          <w:tcBorders>
            <w:top w:val="single" w:sz="4" w:space="0" w:color="auto"/>
            <w:left w:val="nil"/>
            <w:bottom w:val="single" w:sz="4" w:space="0" w:color="auto"/>
            <w:right w:val="nil"/>
          </w:tcBorders>
          <w:shd w:val="clear" w:color="auto" w:fill="E6E6E6"/>
          <w:vAlign w:val="center"/>
        </w:tcPr>
        <w:p w14:paraId="51D1E026" w14:textId="77777777" w:rsidR="005F69B5" w:rsidRPr="00F15E21" w:rsidRDefault="005F69B5" w:rsidP="007E5909">
          <w:pPr>
            <w:rPr>
              <w:rFonts w:ascii="Arial" w:hAnsi="Arial" w:cs="Arial"/>
              <w:color w:val="1B3461"/>
              <w:sz w:val="20"/>
              <w:szCs w:val="20"/>
              <w:rtl/>
            </w:rPr>
          </w:pPr>
          <w:r w:rsidRPr="00F15E21">
            <w:rPr>
              <w:rFonts w:ascii="Arial" w:hAnsi="Arial" w:cs="Arial"/>
              <w:color w:val="1B3461"/>
              <w:sz w:val="20"/>
              <w:szCs w:val="20"/>
              <w:rtl/>
            </w:rPr>
            <w:t xml:space="preserve">בתוקף עד יום: </w:t>
          </w:r>
          <w:r>
            <w:rPr>
              <w:rFonts w:ascii="Arial" w:hAnsi="Arial" w:cs="Arial" w:hint="cs"/>
              <w:color w:val="1B3461"/>
              <w:sz w:val="20"/>
              <w:szCs w:val="20"/>
              <w:rtl/>
            </w:rPr>
            <w:t>30.11.2016</w:t>
          </w:r>
        </w:p>
      </w:tc>
      <w:tc>
        <w:tcPr>
          <w:tcW w:w="2520" w:type="dxa"/>
          <w:tcBorders>
            <w:top w:val="single" w:sz="4" w:space="0" w:color="auto"/>
            <w:left w:val="nil"/>
            <w:bottom w:val="single" w:sz="4" w:space="0" w:color="auto"/>
          </w:tcBorders>
          <w:shd w:val="clear" w:color="auto" w:fill="1B3461"/>
          <w:vAlign w:val="center"/>
        </w:tcPr>
        <w:p w14:paraId="7B90E559" w14:textId="77777777" w:rsidR="005F69B5" w:rsidRPr="00F15E21" w:rsidRDefault="005F69B5" w:rsidP="00836D34">
          <w:pPr>
            <w:jc w:val="center"/>
            <w:rPr>
              <w:rFonts w:ascii="Arial" w:hAnsi="Arial" w:cs="Arial"/>
              <w:color w:val="FFFFFF"/>
              <w:sz w:val="20"/>
              <w:szCs w:val="20"/>
              <w:rtl/>
            </w:rPr>
          </w:pPr>
          <w:r w:rsidRPr="00F15E21">
            <w:rPr>
              <w:rFonts w:ascii="Arial" w:hAnsi="Arial" w:cs="Arial"/>
              <w:color w:val="FFFFFF"/>
              <w:sz w:val="20"/>
              <w:szCs w:val="20"/>
              <w:rtl/>
            </w:rPr>
            <w:t>עמוד</w:t>
          </w:r>
          <w:r w:rsidRPr="00F15E21">
            <w:rPr>
              <w:rFonts w:ascii="Arial" w:hAnsi="Arial" w:cs="Arial"/>
              <w:color w:val="FFFFFF"/>
              <w:sz w:val="20"/>
              <w:szCs w:val="20"/>
            </w:rPr>
            <w:t xml:space="preserve"> </w:t>
          </w:r>
          <w:r w:rsidRPr="00F15E21">
            <w:rPr>
              <w:rFonts w:ascii="Arial" w:hAnsi="Arial" w:cs="Arial"/>
              <w:color w:val="FFFFFF"/>
              <w:sz w:val="20"/>
              <w:szCs w:val="20"/>
            </w:rPr>
            <w:fldChar w:fldCharType="begin"/>
          </w:r>
          <w:r w:rsidRPr="00F15E21">
            <w:rPr>
              <w:rFonts w:ascii="Arial" w:hAnsi="Arial" w:cs="Arial"/>
              <w:color w:val="FFFFFF"/>
              <w:sz w:val="20"/>
              <w:szCs w:val="20"/>
            </w:rPr>
            <w:instrText xml:space="preserve"> PAGE </w:instrText>
          </w:r>
          <w:r w:rsidRPr="00F15E21">
            <w:rPr>
              <w:rFonts w:ascii="Arial" w:hAnsi="Arial" w:cs="Arial"/>
              <w:color w:val="FFFFFF"/>
              <w:sz w:val="20"/>
              <w:szCs w:val="20"/>
            </w:rPr>
            <w:fldChar w:fldCharType="separate"/>
          </w:r>
          <w:r w:rsidR="00DA4B89">
            <w:rPr>
              <w:rFonts w:ascii="Arial" w:hAnsi="Arial" w:cs="Arial"/>
              <w:noProof/>
              <w:color w:val="FFFFFF"/>
              <w:sz w:val="20"/>
              <w:szCs w:val="20"/>
              <w:rtl/>
            </w:rPr>
            <w:t>1</w:t>
          </w:r>
          <w:r w:rsidRPr="00F15E21">
            <w:rPr>
              <w:rFonts w:ascii="Arial" w:hAnsi="Arial" w:cs="Arial"/>
              <w:color w:val="FFFFFF"/>
              <w:sz w:val="20"/>
              <w:szCs w:val="20"/>
            </w:rPr>
            <w:fldChar w:fldCharType="end"/>
          </w:r>
          <w:r w:rsidRPr="00F15E21">
            <w:rPr>
              <w:rFonts w:ascii="Arial" w:hAnsi="Arial" w:cs="Arial"/>
              <w:color w:val="FFFFFF"/>
              <w:sz w:val="20"/>
              <w:szCs w:val="20"/>
            </w:rPr>
            <w:t xml:space="preserve"> </w:t>
          </w:r>
          <w:r w:rsidRPr="00F15E21">
            <w:rPr>
              <w:rFonts w:ascii="Arial" w:hAnsi="Arial" w:cs="Arial"/>
              <w:color w:val="FFFFFF"/>
              <w:sz w:val="20"/>
              <w:szCs w:val="20"/>
              <w:rtl/>
            </w:rPr>
            <w:t>מתוך</w:t>
          </w:r>
          <w:r>
            <w:rPr>
              <w:rFonts w:ascii="Arial" w:hAnsi="Arial" w:cs="Arial" w:hint="cs"/>
              <w:color w:val="FFFFFF"/>
              <w:sz w:val="20"/>
              <w:szCs w:val="20"/>
              <w:rtl/>
            </w:rPr>
            <w:t xml:space="preserve"> 91</w:t>
          </w:r>
        </w:p>
      </w:tc>
    </w:tr>
    <w:tr w:rsidR="005F69B5" w:rsidRPr="00F15E21" w14:paraId="3F5A47B1" w14:textId="77777777" w:rsidTr="00875437">
      <w:trPr>
        <w:trHeight w:hRule="exact" w:val="454"/>
      </w:trPr>
      <w:tc>
        <w:tcPr>
          <w:tcW w:w="1436" w:type="dxa"/>
          <w:vMerge/>
          <w:tcBorders>
            <w:top w:val="single" w:sz="4" w:space="0" w:color="auto"/>
            <w:bottom w:val="single" w:sz="4" w:space="0" w:color="auto"/>
            <w:right w:val="nil"/>
          </w:tcBorders>
          <w:shd w:val="clear" w:color="auto" w:fill="E6E6E6"/>
          <w:tcMar>
            <w:right w:w="170" w:type="dxa"/>
          </w:tcMar>
        </w:tcPr>
        <w:p w14:paraId="3296A3C3" w14:textId="77777777" w:rsidR="005F69B5" w:rsidRPr="00F15E21" w:rsidRDefault="005F69B5" w:rsidP="00875437">
          <w:pPr>
            <w:rPr>
              <w:rFonts w:ascii="Arial" w:hAnsi="Arial" w:cs="Arial"/>
              <w:color w:val="1B3461"/>
              <w:sz w:val="20"/>
              <w:szCs w:val="20"/>
              <w:rtl/>
            </w:rPr>
          </w:pPr>
        </w:p>
      </w:tc>
      <w:tc>
        <w:tcPr>
          <w:tcW w:w="7749" w:type="dxa"/>
          <w:gridSpan w:val="3"/>
          <w:tcBorders>
            <w:top w:val="single" w:sz="4" w:space="0" w:color="auto"/>
            <w:left w:val="nil"/>
            <w:bottom w:val="single" w:sz="4" w:space="0" w:color="auto"/>
          </w:tcBorders>
          <w:shd w:val="clear" w:color="auto" w:fill="E6E6E6"/>
          <w:vAlign w:val="center"/>
        </w:tcPr>
        <w:p w14:paraId="58152C88" w14:textId="77777777" w:rsidR="005F69B5" w:rsidRPr="00F15E21" w:rsidRDefault="005F69B5" w:rsidP="00875437">
          <w:pPr>
            <w:jc w:val="center"/>
            <w:rPr>
              <w:rFonts w:ascii="Arial" w:hAnsi="Arial" w:cs="Arial"/>
              <w:color w:val="1B3461"/>
              <w:sz w:val="20"/>
              <w:szCs w:val="20"/>
              <w:rtl/>
            </w:rPr>
          </w:pPr>
          <w:r w:rsidRPr="00F15E21">
            <w:rPr>
              <w:rFonts w:ascii="Arial" w:hAnsi="Arial" w:cs="Arial"/>
              <w:bCs/>
              <w:iCs/>
              <w:color w:val="1B3461"/>
              <w:sz w:val="20"/>
              <w:szCs w:val="20"/>
            </w:rPr>
            <w:t>http://takam.mof.gov.il</w:t>
          </w:r>
        </w:p>
      </w:tc>
    </w:tr>
  </w:tbl>
  <w:p w14:paraId="057D3137" w14:textId="77777777" w:rsidR="005F69B5" w:rsidRPr="001F2379" w:rsidRDefault="005F69B5">
    <w:pPr>
      <w:pStyle w:val="aa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690A77C8" w14:textId="77777777" w:rsidR="00A67A81" w:rsidRDefault="00A67A81">
      <w:r>
        <w:separator/>
      </w:r>
    </w:p>
    <w:p w14:paraId="51A21C7B" w14:textId="77777777" w:rsidR="00A67A81" w:rsidRDefault="00A67A81"/>
  </w:footnote>
  <w:footnote w:type="continuationSeparator" w:id="0">
    <w:p w14:paraId="45CBA2B9" w14:textId="77777777" w:rsidR="00A67A81" w:rsidRDefault="00A67A81">
      <w:r>
        <w:continuationSeparator/>
      </w:r>
    </w:p>
    <w:p w14:paraId="302E5FA3" w14:textId="77777777" w:rsidR="00A67A81" w:rsidRDefault="00A67A81"/>
  </w:footnote>
  <w:footnote w:type="continuationNotice" w:id="1">
    <w:p w14:paraId="6D81FCDD" w14:textId="77777777" w:rsidR="00A67A81" w:rsidRDefault="00A67A81"/>
  </w:footnote>
  <w:footnote w:id="2">
    <w:p w14:paraId="209CA48E" w14:textId="7D864228" w:rsidR="00DD5C70" w:rsidRPr="001703F7" w:rsidRDefault="00DD5C70">
      <w:pPr>
        <w:pStyle w:val="afb"/>
        <w:rPr>
          <w:rFonts w:asciiTheme="minorBidi" w:hAnsiTheme="minorBidi" w:cstheme="minorBidi"/>
          <w:rtl/>
        </w:rPr>
      </w:pPr>
      <w:bookmarkStart w:id="0" w:name="_GoBack"/>
      <w:r w:rsidRPr="001703F7">
        <w:rPr>
          <w:rStyle w:val="afd"/>
          <w:rFonts w:asciiTheme="minorBidi" w:hAnsiTheme="minorBidi" w:cstheme="minorBidi"/>
        </w:rPr>
        <w:footnoteRef/>
      </w:r>
      <w:r w:rsidRPr="001703F7">
        <w:rPr>
          <w:rFonts w:asciiTheme="minorBidi" w:hAnsiTheme="minorBidi" w:cstheme="minorBidi"/>
          <w:rtl/>
        </w:rPr>
        <w:t xml:space="preserve"> הודעות התחזוקה יפורסמו בימים הקרובים באתר הוראות </w:t>
      </w:r>
      <w:proofErr w:type="spellStart"/>
      <w:r w:rsidRPr="001703F7">
        <w:rPr>
          <w:rFonts w:asciiTheme="minorBidi" w:hAnsiTheme="minorBidi" w:cstheme="minorBidi"/>
          <w:rtl/>
        </w:rPr>
        <w:t>התכ"ם</w:t>
      </w:r>
      <w:proofErr w:type="spellEnd"/>
      <w:r w:rsidRPr="001703F7">
        <w:rPr>
          <w:rFonts w:asciiTheme="minorBidi" w:hAnsiTheme="minorBidi" w:cstheme="minorBidi"/>
          <w:rtl/>
        </w:rPr>
        <w:t>.</w:t>
      </w:r>
      <w:bookmarkEnd w:id="0"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bidiVisual/>
      <w:tblW w:w="11060" w:type="dxa"/>
      <w:jc w:val="center"/>
      <w:tblBorders>
        <w:bottom w:val="single" w:sz="6" w:space="0" w:color="548DD4" w:themeColor="text2" w:themeTint="99"/>
      </w:tblBorders>
      <w:tblCellMar>
        <w:left w:w="0" w:type="dxa"/>
        <w:bottom w:w="28" w:type="dxa"/>
        <w:right w:w="142" w:type="dxa"/>
      </w:tblCellMar>
      <w:tblLook w:val="0000" w:firstRow="0" w:lastRow="0" w:firstColumn="0" w:lastColumn="0" w:noHBand="0" w:noVBand="0"/>
    </w:tblPr>
    <w:tblGrid>
      <w:gridCol w:w="1021"/>
      <w:gridCol w:w="1387"/>
      <w:gridCol w:w="4419"/>
      <w:gridCol w:w="4233"/>
    </w:tblGrid>
    <w:tr w:rsidR="00FF57E6" w:rsidRPr="00D84715" w14:paraId="40C1DFC0" w14:textId="77777777" w:rsidTr="00B94201">
      <w:trPr>
        <w:trHeight w:val="547"/>
        <w:jc w:val="center"/>
      </w:trPr>
      <w:tc>
        <w:tcPr>
          <w:tcW w:w="2408" w:type="dxa"/>
          <w:gridSpan w:val="2"/>
          <w:tcBorders>
            <w:bottom w:val="single" w:sz="6" w:space="0" w:color="548DD4" w:themeColor="text2" w:themeTint="99"/>
          </w:tcBorders>
          <w:shd w:val="clear" w:color="auto" w:fill="FFFFFF" w:themeFill="background1"/>
          <w:vAlign w:val="center"/>
        </w:tcPr>
        <w:p w14:paraId="27FCC48E" w14:textId="77777777" w:rsidR="00FF57E6" w:rsidRPr="00A1719C" w:rsidRDefault="00FF57E6" w:rsidP="00FF57E6">
          <w:pPr>
            <w:rPr>
              <w:rFonts w:ascii="Assistant" w:hAnsi="Assistant" w:cs="Assistant"/>
              <w:b/>
              <w:bCs/>
              <w:sz w:val="20"/>
              <w:szCs w:val="20"/>
              <w:rtl/>
            </w:rPr>
          </w:pPr>
          <w:r w:rsidRPr="00757A20">
            <w:rPr>
              <w:rFonts w:asciiTheme="minorBidi" w:hAnsiTheme="minorBidi" w:cstheme="minorBidi"/>
              <w:b/>
              <w:bCs/>
              <w:noProof/>
              <w:color w:val="215868" w:themeColor="accent5" w:themeShade="80"/>
              <w:sz w:val="28"/>
              <w:szCs w:val="28"/>
              <w:rtl/>
            </w:rPr>
            <w:drawing>
              <wp:inline distT="0" distB="0" distL="0" distR="0" wp14:anchorId="645043AF" wp14:editId="76417A85">
                <wp:extent cx="1396679" cy="266700"/>
                <wp:effectExtent l="0" t="0" r="0" b="0"/>
                <wp:docPr id="6" name="Picture 1" descr="לוגו החשב הכללי" title="לוגו החשב הכללי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finel logo-01.png"/>
                        <pic:cNvPicPr/>
                      </pic:nvPicPr>
                      <pic:blipFill rotWithShape="1"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l="1985" t="-6725" b="-7308"/>
                        <a:stretch/>
                      </pic:blipFill>
                      <pic:spPr bwMode="auto">
                        <a:xfrm>
                          <a:off x="0" y="0"/>
                          <a:ext cx="1468933" cy="280497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a:graphicData>
                </a:graphic>
              </wp:inline>
            </w:drawing>
          </w:r>
          <w:r w:rsidRPr="00757A20">
            <w:rPr>
              <w:rFonts w:ascii="Assistant" w:hAnsi="Assistant" w:cs="Assistant"/>
              <w:color w:val="215868" w:themeColor="accent5" w:themeShade="80"/>
              <w:rtl/>
            </w:rPr>
            <w:t xml:space="preserve"> </w:t>
          </w:r>
        </w:p>
      </w:tc>
      <w:tc>
        <w:tcPr>
          <w:tcW w:w="8652" w:type="dxa"/>
          <w:gridSpan w:val="2"/>
          <w:tcBorders>
            <w:bottom w:val="single" w:sz="6" w:space="0" w:color="548DD4" w:themeColor="text2" w:themeTint="99"/>
          </w:tcBorders>
          <w:shd w:val="clear" w:color="auto" w:fill="FFFFFF" w:themeFill="background1"/>
          <w:vAlign w:val="center"/>
        </w:tcPr>
        <w:p w14:paraId="270D3548" w14:textId="77777777" w:rsidR="00FF57E6" w:rsidRPr="00A1719C" w:rsidRDefault="00FF57E6" w:rsidP="00FF57E6">
          <w:pPr>
            <w:rPr>
              <w:rFonts w:ascii="Assistant" w:hAnsi="Assistant" w:cs="Assistant"/>
              <w:b/>
              <w:bCs/>
              <w:sz w:val="20"/>
              <w:szCs w:val="20"/>
              <w:rtl/>
            </w:rPr>
          </w:pPr>
        </w:p>
      </w:tc>
    </w:tr>
    <w:tr w:rsidR="00FF57E6" w:rsidRPr="00D84715" w14:paraId="79F405C4" w14:textId="77777777" w:rsidTr="00B94201">
      <w:trPr>
        <w:trHeight w:val="547"/>
        <w:jc w:val="center"/>
      </w:trPr>
      <w:tc>
        <w:tcPr>
          <w:tcW w:w="1021" w:type="dxa"/>
          <w:tcBorders>
            <w:top w:val="single" w:sz="6" w:space="0" w:color="548DD4" w:themeColor="text2" w:themeTint="99"/>
          </w:tcBorders>
          <w:shd w:val="clear" w:color="auto" w:fill="C6E0F2"/>
          <w:vAlign w:val="center"/>
        </w:tcPr>
        <w:p w14:paraId="68B1A55C" w14:textId="77777777" w:rsidR="00FF57E6" w:rsidRPr="00757A20" w:rsidRDefault="00FF57E6" w:rsidP="00FF57E6">
          <w:pPr>
            <w:rPr>
              <w:rFonts w:ascii="Assistant" w:hAnsi="Assistant" w:cs="Assistant"/>
              <w:b/>
              <w:bCs/>
              <w:color w:val="215868" w:themeColor="accent5" w:themeShade="80"/>
            </w:rPr>
          </w:pPr>
          <w:r>
            <w:rPr>
              <w:rFonts w:ascii="Assistant" w:hAnsi="Assistant" w:cs="Assistant"/>
              <w:b/>
              <w:bCs/>
              <w:noProof/>
              <w:color w:val="215868" w:themeColor="accent5" w:themeShade="80"/>
            </w:rPr>
            <w:drawing>
              <wp:inline distT="0" distB="0" distL="0" distR="0" wp14:anchorId="49063A60" wp14:editId="0EFA4AAC">
                <wp:extent cx="541448" cy="457200"/>
                <wp:effectExtent l="0" t="0" r="0" b="0"/>
                <wp:docPr id="7" name="Picture 5" descr="איקוון תכ&quot;ם" title="איקוון תכ&quot;ם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takam-logo.png"/>
                        <pic:cNvPicPr/>
                      </pic:nvPicPr>
                      <pic:blipFill rotWithShape="1"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b="15560"/>
                        <a:stretch/>
                      </pic:blipFill>
                      <pic:spPr bwMode="auto">
                        <a:xfrm>
                          <a:off x="0" y="0"/>
                          <a:ext cx="564041" cy="476277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806" w:type="dxa"/>
          <w:gridSpan w:val="2"/>
          <w:tcBorders>
            <w:top w:val="single" w:sz="6" w:space="0" w:color="548DD4" w:themeColor="text2" w:themeTint="99"/>
          </w:tcBorders>
          <w:shd w:val="clear" w:color="auto" w:fill="C6E0F2"/>
          <w:vAlign w:val="center"/>
        </w:tcPr>
        <w:p w14:paraId="0221A7BF" w14:textId="77777777" w:rsidR="00FF57E6" w:rsidRPr="00E61709" w:rsidRDefault="00FF57E6" w:rsidP="00FF57E6">
          <w:pPr>
            <w:rPr>
              <w:rFonts w:asciiTheme="minorBidi" w:hAnsiTheme="minorBidi" w:cstheme="minorBidi"/>
              <w:b/>
              <w:bCs/>
              <w:color w:val="215868" w:themeColor="accent5" w:themeShade="80"/>
              <w:sz w:val="28"/>
              <w:szCs w:val="28"/>
            </w:rPr>
          </w:pPr>
          <w:r>
            <w:rPr>
              <w:rFonts w:asciiTheme="minorBidi" w:hAnsiTheme="minorBidi" w:cstheme="minorBidi"/>
              <w:color w:val="215868" w:themeColor="accent5" w:themeShade="80"/>
              <w:sz w:val="28"/>
              <w:szCs w:val="28"/>
              <w:rtl/>
            </w:rPr>
            <w:t>הו</w:t>
          </w:r>
          <w:r>
            <w:rPr>
              <w:rFonts w:asciiTheme="minorBidi" w:hAnsiTheme="minorBidi" w:cstheme="minorBidi" w:hint="cs"/>
              <w:color w:val="215868" w:themeColor="accent5" w:themeShade="80"/>
              <w:sz w:val="28"/>
              <w:szCs w:val="28"/>
              <w:rtl/>
            </w:rPr>
            <w:t>דעת</w:t>
          </w:r>
          <w:r w:rsidRPr="00E61709">
            <w:rPr>
              <w:rFonts w:asciiTheme="minorBidi" w:hAnsiTheme="minorBidi" w:cstheme="minorBidi"/>
              <w:color w:val="215868" w:themeColor="accent5" w:themeShade="80"/>
              <w:sz w:val="28"/>
              <w:szCs w:val="28"/>
              <w:rtl/>
            </w:rPr>
            <w:t xml:space="preserve"> </w:t>
          </w:r>
          <w:r>
            <w:rPr>
              <w:rFonts w:asciiTheme="minorBidi" w:hAnsiTheme="minorBidi" w:cstheme="minorBidi" w:hint="cs"/>
              <w:color w:val="215868" w:themeColor="accent5" w:themeShade="80"/>
              <w:sz w:val="28"/>
              <w:szCs w:val="28"/>
              <w:rtl/>
            </w:rPr>
            <w:t>מכרז מרכזי</w:t>
          </w:r>
        </w:p>
      </w:tc>
      <w:tc>
        <w:tcPr>
          <w:tcW w:w="4233" w:type="dxa"/>
          <w:vMerge w:val="restart"/>
          <w:tcBorders>
            <w:top w:val="single" w:sz="6" w:space="0" w:color="548DD4" w:themeColor="text2" w:themeTint="99"/>
          </w:tcBorders>
          <w:shd w:val="clear" w:color="auto" w:fill="FFFFFF" w:themeFill="background1"/>
          <w:vAlign w:val="center"/>
        </w:tcPr>
        <w:tbl>
          <w:tblPr>
            <w:tblStyle w:val="ac"/>
            <w:bidiVisual/>
            <w:tblW w:w="0" w:type="auto"/>
            <w:jc w:val="right"/>
            <w:tbl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single" w:sz="6" w:space="0" w:color="548DD4" w:themeColor="text2" w:themeTint="99"/>
              <w:insideV w:val="none" w:sz="0" w:space="0" w:color="auto"/>
            </w:tblBorders>
            <w:shd w:val="clear" w:color="auto" w:fill="E8ECF0"/>
            <w:tblCellMar>
              <w:top w:w="113" w:type="dxa"/>
              <w:left w:w="0" w:type="dxa"/>
              <w:bottom w:w="113" w:type="dxa"/>
              <w:right w:w="142" w:type="dxa"/>
            </w:tblCellMar>
            <w:tblLook w:val="04A0" w:firstRow="1" w:lastRow="0" w:firstColumn="1" w:lastColumn="0" w:noHBand="0" w:noVBand="1"/>
            <w:tblCaption w:val="כותרת עליונה"/>
            <w:tblDescription w:val="כותרת עליונה"/>
          </w:tblPr>
          <w:tblGrid>
            <w:gridCol w:w="1134"/>
            <w:gridCol w:w="2896"/>
          </w:tblGrid>
          <w:tr w:rsidR="00FF57E6" w14:paraId="4D6404A1" w14:textId="77777777" w:rsidTr="00B94201">
            <w:trPr>
              <w:trHeight w:val="283"/>
              <w:tblHeader/>
              <w:jc w:val="right"/>
            </w:trPr>
            <w:tc>
              <w:tcPr>
                <w:tcW w:w="1134" w:type="dxa"/>
                <w:shd w:val="clear" w:color="auto" w:fill="FFFFFF" w:themeFill="background1"/>
                <w:vAlign w:val="center"/>
              </w:tcPr>
              <w:p w14:paraId="602CFE63" w14:textId="77777777" w:rsidR="00FF57E6" w:rsidRPr="00E61709" w:rsidRDefault="00FF57E6" w:rsidP="00FF57E6">
                <w:pPr>
                  <w:rPr>
                    <w:rFonts w:asciiTheme="minorBidi" w:hAnsiTheme="minorBidi" w:cstheme="minorBidi"/>
                    <w:b/>
                    <w:bCs/>
                    <w:color w:val="215868" w:themeColor="accent5" w:themeShade="80"/>
                    <w:sz w:val="20"/>
                    <w:szCs w:val="20"/>
                    <w:rtl/>
                  </w:rPr>
                </w:pPr>
                <w:r w:rsidRPr="00E61709">
                  <w:rPr>
                    <w:rFonts w:asciiTheme="minorBidi" w:hAnsiTheme="minorBidi" w:cstheme="minorBidi"/>
                    <w:b/>
                    <w:bCs/>
                    <w:sz w:val="20"/>
                    <w:szCs w:val="20"/>
                    <w:rtl/>
                  </w:rPr>
                  <w:t>פרק ראשי</w:t>
                </w:r>
              </w:p>
            </w:tc>
            <w:tc>
              <w:tcPr>
                <w:tcW w:w="2896" w:type="dxa"/>
                <w:shd w:val="clear" w:color="auto" w:fill="FFFFFF" w:themeFill="background1"/>
                <w:vAlign w:val="center"/>
              </w:tcPr>
              <w:p w14:paraId="3927F80E" w14:textId="77777777" w:rsidR="00FF57E6" w:rsidRPr="00E61709" w:rsidRDefault="00FF57E6" w:rsidP="00FF57E6">
                <w:pPr>
                  <w:rPr>
                    <w:rFonts w:asciiTheme="minorBidi" w:hAnsiTheme="minorBidi" w:cstheme="minorBidi"/>
                    <w:b/>
                    <w:bCs/>
                    <w:color w:val="215868" w:themeColor="accent5" w:themeShade="80"/>
                    <w:sz w:val="20"/>
                    <w:szCs w:val="20"/>
                    <w:rtl/>
                  </w:rPr>
                </w:pPr>
                <w:r>
                  <w:rPr>
                    <w:rFonts w:asciiTheme="minorBidi" w:hAnsiTheme="minorBidi" w:cstheme="minorBidi" w:hint="cs"/>
                    <w:sz w:val="20"/>
                    <w:szCs w:val="20"/>
                    <w:rtl/>
                  </w:rPr>
                  <w:t>הודעות מכרזים מרכזיים</w:t>
                </w:r>
              </w:p>
            </w:tc>
          </w:tr>
          <w:tr w:rsidR="00FF57E6" w14:paraId="09F74933" w14:textId="77777777" w:rsidTr="00B94201">
            <w:trPr>
              <w:trHeight w:val="283"/>
              <w:tblHeader/>
              <w:jc w:val="right"/>
            </w:trPr>
            <w:tc>
              <w:tcPr>
                <w:tcW w:w="1134" w:type="dxa"/>
                <w:shd w:val="clear" w:color="auto" w:fill="FFFFFF" w:themeFill="background1"/>
                <w:vAlign w:val="center"/>
              </w:tcPr>
              <w:p w14:paraId="111282A3" w14:textId="77777777" w:rsidR="00FF57E6" w:rsidRPr="00E61709" w:rsidRDefault="00FF57E6" w:rsidP="00FF57E6">
                <w:pPr>
                  <w:rPr>
                    <w:rFonts w:asciiTheme="minorBidi" w:hAnsiTheme="minorBidi" w:cstheme="minorBidi"/>
                    <w:b/>
                    <w:bCs/>
                    <w:color w:val="215868" w:themeColor="accent5" w:themeShade="80"/>
                    <w:sz w:val="20"/>
                    <w:szCs w:val="20"/>
                    <w:rtl/>
                  </w:rPr>
                </w:pPr>
                <w:r>
                  <w:rPr>
                    <w:rFonts w:asciiTheme="minorBidi" w:hAnsiTheme="minorBidi" w:cstheme="minorBidi"/>
                    <w:b/>
                    <w:bCs/>
                    <w:sz w:val="20"/>
                    <w:szCs w:val="20"/>
                    <w:rtl/>
                  </w:rPr>
                  <w:t>מס' הו</w:t>
                </w:r>
                <w:r>
                  <w:rPr>
                    <w:rFonts w:asciiTheme="minorBidi" w:hAnsiTheme="minorBidi" w:cstheme="minorBidi" w:hint="cs"/>
                    <w:b/>
                    <w:bCs/>
                    <w:sz w:val="20"/>
                    <w:szCs w:val="20"/>
                    <w:rtl/>
                  </w:rPr>
                  <w:t>דע</w:t>
                </w:r>
                <w:r w:rsidRPr="00E61709">
                  <w:rPr>
                    <w:rFonts w:asciiTheme="minorBidi" w:hAnsiTheme="minorBidi" w:cstheme="minorBidi"/>
                    <w:b/>
                    <w:bCs/>
                    <w:sz w:val="20"/>
                    <w:szCs w:val="20"/>
                    <w:rtl/>
                  </w:rPr>
                  <w:t>ה</w:t>
                </w:r>
              </w:p>
            </w:tc>
            <w:tc>
              <w:tcPr>
                <w:tcW w:w="2896" w:type="dxa"/>
                <w:shd w:val="clear" w:color="auto" w:fill="FFFFFF" w:themeFill="background1"/>
                <w:vAlign w:val="center"/>
              </w:tcPr>
              <w:p w14:paraId="0E2A5B25" w14:textId="16D1C518" w:rsidR="00FF57E6" w:rsidRPr="00E61709" w:rsidRDefault="00FF57E6" w:rsidP="00FF57E6">
                <w:pPr>
                  <w:rPr>
                    <w:rFonts w:asciiTheme="minorBidi" w:hAnsiTheme="minorBidi" w:cstheme="minorBidi"/>
                    <w:b/>
                    <w:bCs/>
                    <w:color w:val="215868" w:themeColor="accent5" w:themeShade="80"/>
                    <w:sz w:val="20"/>
                    <w:szCs w:val="20"/>
                    <w:rtl/>
                  </w:rPr>
                </w:pPr>
                <w:r>
                  <w:rPr>
                    <w:rFonts w:asciiTheme="minorBidi" w:hAnsiTheme="minorBidi" w:cstheme="minorBidi" w:hint="cs"/>
                    <w:sz w:val="20"/>
                    <w:szCs w:val="20"/>
                    <w:rtl/>
                  </w:rPr>
                  <w:t>16.7.1</w:t>
                </w:r>
              </w:p>
            </w:tc>
          </w:tr>
          <w:tr w:rsidR="00FF57E6" w14:paraId="29CA9C91" w14:textId="77777777" w:rsidTr="00B94201">
            <w:trPr>
              <w:trHeight w:val="283"/>
              <w:tblHeader/>
              <w:jc w:val="right"/>
            </w:trPr>
            <w:tc>
              <w:tcPr>
                <w:tcW w:w="1134" w:type="dxa"/>
                <w:shd w:val="clear" w:color="auto" w:fill="FFFFFF" w:themeFill="background1"/>
                <w:vAlign w:val="center"/>
              </w:tcPr>
              <w:p w14:paraId="6EBFEA30" w14:textId="77777777" w:rsidR="00FF57E6" w:rsidRPr="00E61709" w:rsidRDefault="00FF57E6" w:rsidP="00FF57E6">
                <w:pPr>
                  <w:rPr>
                    <w:rFonts w:asciiTheme="minorBidi" w:hAnsiTheme="minorBidi" w:cstheme="minorBidi"/>
                    <w:b/>
                    <w:bCs/>
                    <w:color w:val="215868" w:themeColor="accent5" w:themeShade="80"/>
                    <w:sz w:val="20"/>
                    <w:szCs w:val="20"/>
                    <w:rtl/>
                  </w:rPr>
                </w:pPr>
                <w:r w:rsidRPr="00E61709">
                  <w:rPr>
                    <w:rFonts w:asciiTheme="minorBidi" w:hAnsiTheme="minorBidi" w:cstheme="minorBidi"/>
                    <w:b/>
                    <w:bCs/>
                    <w:sz w:val="20"/>
                    <w:szCs w:val="20"/>
                    <w:rtl/>
                  </w:rPr>
                  <w:t>מהדורה</w:t>
                </w:r>
              </w:p>
            </w:tc>
            <w:tc>
              <w:tcPr>
                <w:tcW w:w="2896" w:type="dxa"/>
                <w:shd w:val="clear" w:color="auto" w:fill="FFFFFF" w:themeFill="background1"/>
                <w:vAlign w:val="center"/>
              </w:tcPr>
              <w:p w14:paraId="53882A46" w14:textId="69865356" w:rsidR="00FF57E6" w:rsidRPr="00E61709" w:rsidRDefault="002E4ACB" w:rsidP="00FF57E6">
                <w:pPr>
                  <w:rPr>
                    <w:rFonts w:asciiTheme="minorBidi" w:hAnsiTheme="minorBidi" w:cstheme="minorBidi"/>
                    <w:b/>
                    <w:bCs/>
                    <w:color w:val="215868" w:themeColor="accent5" w:themeShade="80"/>
                    <w:sz w:val="20"/>
                    <w:szCs w:val="20"/>
                    <w:rtl/>
                  </w:rPr>
                </w:pPr>
                <w:r>
                  <w:rPr>
                    <w:rFonts w:asciiTheme="minorBidi" w:hAnsiTheme="minorBidi" w:cstheme="minorBidi" w:hint="cs"/>
                    <w:sz w:val="20"/>
                    <w:szCs w:val="20"/>
                    <w:rtl/>
                  </w:rPr>
                  <w:t>2</w:t>
                </w:r>
              </w:p>
            </w:tc>
          </w:tr>
          <w:tr w:rsidR="00FF57E6" w14:paraId="0FDCEADF" w14:textId="77777777" w:rsidTr="00B94201">
            <w:trPr>
              <w:trHeight w:val="283"/>
              <w:tblHeader/>
              <w:jc w:val="right"/>
            </w:trPr>
            <w:tc>
              <w:tcPr>
                <w:tcW w:w="1134" w:type="dxa"/>
                <w:shd w:val="clear" w:color="auto" w:fill="FFFFFF" w:themeFill="background1"/>
                <w:vAlign w:val="center"/>
              </w:tcPr>
              <w:p w14:paraId="5CE5380C" w14:textId="77777777" w:rsidR="00FF57E6" w:rsidRPr="00E61709" w:rsidRDefault="00FF57E6" w:rsidP="00FF57E6">
                <w:pPr>
                  <w:rPr>
                    <w:rFonts w:asciiTheme="minorBidi" w:hAnsiTheme="minorBidi" w:cstheme="minorBidi"/>
                    <w:b/>
                    <w:bCs/>
                    <w:sz w:val="20"/>
                    <w:szCs w:val="20"/>
                    <w:rtl/>
                  </w:rPr>
                </w:pPr>
                <w:r>
                  <w:rPr>
                    <w:rFonts w:asciiTheme="minorBidi" w:hAnsiTheme="minorBidi" w:cstheme="minorBidi" w:hint="cs"/>
                    <w:b/>
                    <w:bCs/>
                    <w:sz w:val="20"/>
                    <w:szCs w:val="20"/>
                    <w:rtl/>
                  </w:rPr>
                  <w:t>אסמכתה</w:t>
                </w:r>
              </w:p>
            </w:tc>
            <w:tc>
              <w:tcPr>
                <w:tcW w:w="2896" w:type="dxa"/>
                <w:shd w:val="clear" w:color="auto" w:fill="FFFFFF" w:themeFill="background1"/>
                <w:vAlign w:val="center"/>
              </w:tcPr>
              <w:p w14:paraId="60A4083D" w14:textId="43D58739" w:rsidR="00FF57E6" w:rsidRDefault="00FF57E6" w:rsidP="00FF57E6">
                <w:pPr>
                  <w:rPr>
                    <w:rFonts w:asciiTheme="minorBidi" w:hAnsiTheme="minorBidi" w:cstheme="minorBidi"/>
                    <w:sz w:val="20"/>
                    <w:szCs w:val="20"/>
                    <w:rtl/>
                  </w:rPr>
                </w:pPr>
              </w:p>
            </w:tc>
          </w:tr>
        </w:tbl>
        <w:p w14:paraId="292B3744" w14:textId="77777777" w:rsidR="00FF57E6" w:rsidRPr="00757A20" w:rsidRDefault="00FF57E6" w:rsidP="00FF57E6">
          <w:pPr>
            <w:rPr>
              <w:rFonts w:asciiTheme="minorBidi" w:hAnsiTheme="minorBidi" w:cstheme="minorBidi"/>
              <w:b/>
              <w:bCs/>
              <w:color w:val="215868" w:themeColor="accent5" w:themeShade="80"/>
              <w:sz w:val="28"/>
              <w:szCs w:val="28"/>
              <w:rtl/>
            </w:rPr>
          </w:pPr>
        </w:p>
      </w:tc>
    </w:tr>
    <w:tr w:rsidR="00FF57E6" w:rsidRPr="00D84715" w14:paraId="5FD0B22D" w14:textId="77777777" w:rsidTr="00B94201">
      <w:trPr>
        <w:trHeight w:val="812"/>
        <w:jc w:val="center"/>
      </w:trPr>
      <w:tc>
        <w:tcPr>
          <w:tcW w:w="6827" w:type="dxa"/>
          <w:gridSpan w:val="3"/>
          <w:shd w:val="clear" w:color="auto" w:fill="C6E0F2"/>
          <w:vAlign w:val="center"/>
        </w:tcPr>
        <w:p w14:paraId="218E16C8" w14:textId="055557C5" w:rsidR="00FF57E6" w:rsidRPr="00E61709" w:rsidRDefault="00FF57E6" w:rsidP="00175FBE">
          <w:pPr>
            <w:spacing w:after="360"/>
            <w:rPr>
              <w:rFonts w:asciiTheme="minorBidi" w:hAnsiTheme="minorBidi" w:cstheme="minorBidi"/>
              <w:color w:val="215868" w:themeColor="accent5" w:themeShade="80"/>
              <w:sz w:val="22"/>
              <w:szCs w:val="22"/>
              <w:rtl/>
            </w:rPr>
          </w:pPr>
          <w:r>
            <w:rPr>
              <w:rFonts w:asciiTheme="minorBidi" w:hAnsiTheme="minorBidi" w:cstheme="minorBidi" w:hint="cs"/>
              <w:b/>
              <w:bCs/>
              <w:color w:val="215868" w:themeColor="accent5" w:themeShade="80"/>
              <w:sz w:val="28"/>
              <w:szCs w:val="28"/>
              <w:rtl/>
            </w:rPr>
            <w:t>אספקת שירותי תקשורת סלולרית</w:t>
          </w:r>
        </w:p>
        <w:p w14:paraId="630CC3C1" w14:textId="719CD4F9" w:rsidR="00FF57E6" w:rsidRPr="00A177A5" w:rsidRDefault="00FF57E6" w:rsidP="00FF57E6">
          <w:pPr>
            <w:spacing w:after="100" w:afterAutospacing="1"/>
            <w:rPr>
              <w:rFonts w:asciiTheme="minorBidi" w:hAnsiTheme="minorBidi" w:cstheme="minorBidi"/>
              <w:color w:val="215868" w:themeColor="accent5" w:themeShade="80"/>
              <w:sz w:val="20"/>
              <w:szCs w:val="20"/>
              <w:rtl/>
            </w:rPr>
          </w:pPr>
          <w:r w:rsidRPr="00A177A5">
            <w:rPr>
              <w:rFonts w:asciiTheme="minorBidi" w:hAnsiTheme="minorBidi" w:cstheme="minorBidi" w:hint="cs"/>
              <w:color w:val="215868" w:themeColor="accent5" w:themeShade="80"/>
              <w:sz w:val="20"/>
              <w:szCs w:val="20"/>
              <w:rtl/>
            </w:rPr>
            <w:t xml:space="preserve">מספר פנייה </w:t>
          </w:r>
          <w:proofErr w:type="spellStart"/>
          <w:r w:rsidRPr="00A177A5">
            <w:rPr>
              <w:rFonts w:asciiTheme="minorBidi" w:hAnsiTheme="minorBidi" w:cstheme="minorBidi" w:hint="cs"/>
              <w:color w:val="215868" w:themeColor="accent5" w:themeShade="80"/>
              <w:sz w:val="20"/>
              <w:szCs w:val="20"/>
              <w:rtl/>
            </w:rPr>
            <w:t>בנעמ"ה</w:t>
          </w:r>
          <w:proofErr w:type="spellEnd"/>
          <w:r w:rsidRPr="00A177A5">
            <w:rPr>
              <w:rFonts w:asciiTheme="minorBidi" w:hAnsiTheme="minorBidi" w:cstheme="minorBidi" w:hint="cs"/>
              <w:color w:val="215868" w:themeColor="accent5" w:themeShade="80"/>
              <w:sz w:val="20"/>
              <w:szCs w:val="20"/>
              <w:rtl/>
            </w:rPr>
            <w:t xml:space="preserve">: </w:t>
          </w:r>
        </w:p>
      </w:tc>
      <w:tc>
        <w:tcPr>
          <w:tcW w:w="4233" w:type="dxa"/>
          <w:vMerge/>
          <w:shd w:val="clear" w:color="auto" w:fill="FFFFFF" w:themeFill="background1"/>
          <w:vAlign w:val="center"/>
        </w:tcPr>
        <w:p w14:paraId="7BBEBFCA" w14:textId="77777777" w:rsidR="00FF57E6" w:rsidRPr="00A1719C" w:rsidRDefault="00FF57E6" w:rsidP="00FF57E6">
          <w:pPr>
            <w:rPr>
              <w:rFonts w:ascii="Assistant" w:hAnsi="Assistant" w:cs="Assistant"/>
              <w:b/>
              <w:bCs/>
              <w:sz w:val="20"/>
              <w:szCs w:val="20"/>
              <w:rtl/>
            </w:rPr>
          </w:pPr>
        </w:p>
      </w:tc>
    </w:tr>
  </w:tbl>
  <w:p w14:paraId="14C2E85A" w14:textId="77777777" w:rsidR="00FF57E6" w:rsidRPr="00FF57E6" w:rsidRDefault="00FF57E6">
    <w:pPr>
      <w:pStyle w:val="a8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14B2CACA" w14:textId="77777777" w:rsidR="005F69B5" w:rsidRPr="000122CD" w:rsidRDefault="005F69B5" w:rsidP="000122CD">
    <w:pPr>
      <w:pStyle w:val="a8"/>
    </w:pPr>
    <w:r>
      <w:rPr>
        <w:noProof/>
      </w:rPr>
      <w:drawing>
        <wp:inline distT="0" distB="0" distL="0" distR="0" wp14:anchorId="3CBE80C1" wp14:editId="735E4B45">
          <wp:extent cx="5781675" cy="962025"/>
          <wp:effectExtent l="0" t="0" r="9525" b="9525"/>
          <wp:docPr id="3" name="Picture 3" descr="heather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heather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781675" cy="9620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A256A20"/>
    <w:multiLevelType w:val="multilevel"/>
    <w:tmpl w:val="21FE9146"/>
    <w:lvl w:ilvl="0">
      <w:start w:val="1"/>
      <w:numFmt w:val="decimal"/>
      <w:pStyle w:val="1"/>
      <w:lvlText w:val="%1."/>
      <w:lvlJc w:val="left"/>
      <w:pPr>
        <w:ind w:left="360" w:hanging="360"/>
      </w:pPr>
    </w:lvl>
    <w:lvl w:ilvl="1">
      <w:start w:val="1"/>
      <w:numFmt w:val="decimal"/>
      <w:pStyle w:val="2"/>
      <w:lvlText w:val="%1.%2."/>
      <w:lvlJc w:val="left"/>
      <w:pPr>
        <w:ind w:left="792" w:hanging="432"/>
      </w:pPr>
      <w:rPr>
        <w:rFonts w:ascii="Arial" w:hAnsi="Arial" w:cs="Arial"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pStyle w:val="3"/>
      <w:lvlText w:val="%1.%2.%3."/>
      <w:lvlJc w:val="left"/>
      <w:pPr>
        <w:ind w:left="1224" w:hanging="504"/>
      </w:pPr>
      <w:rPr>
        <w:rFonts w:ascii="Arial" w:hAnsi="Arial" w:cs="Arial"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decimal"/>
      <w:pStyle w:val="4"/>
      <w:lvlText w:val="%1.%2.%3.%4."/>
      <w:lvlJc w:val="left"/>
      <w:pPr>
        <w:ind w:left="1728" w:hanging="648"/>
      </w:pPr>
      <w:rPr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4">
      <w:start w:val="1"/>
      <w:numFmt w:val="decimal"/>
      <w:pStyle w:val="5"/>
      <w:lvlText w:val="%1.%2.%3.%4.%5."/>
      <w:lvlJc w:val="left"/>
      <w:pPr>
        <w:ind w:left="2232" w:hanging="792"/>
      </w:pPr>
    </w:lvl>
    <w:lvl w:ilvl="5">
      <w:start w:val="1"/>
      <w:numFmt w:val="decimal"/>
      <w:pStyle w:val="6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11B87F5A"/>
    <w:multiLevelType w:val="multilevel"/>
    <w:tmpl w:val="2C7611E6"/>
    <w:styleLink w:val="-"/>
    <w:lvl w:ilvl="0">
      <w:start w:val="1"/>
      <w:numFmt w:val="decimal"/>
      <w:lvlRestart w:val="0"/>
      <w:lvlText w:val="%1 ."/>
      <w:lvlJc w:val="left"/>
      <w:pPr>
        <w:tabs>
          <w:tab w:val="num" w:pos="397"/>
        </w:tabs>
        <w:ind w:left="397" w:hanging="397"/>
      </w:pPr>
    </w:lvl>
    <w:lvl w:ilvl="1">
      <w:start w:val="1"/>
      <w:numFmt w:val="hebrew1"/>
      <w:lvlText w:val="%2."/>
      <w:lvlJc w:val="left"/>
      <w:pPr>
        <w:tabs>
          <w:tab w:val="num" w:pos="794"/>
        </w:tabs>
        <w:ind w:left="794" w:hanging="397"/>
      </w:pPr>
    </w:lvl>
    <w:lvl w:ilvl="2">
      <w:start w:val="1"/>
      <w:numFmt w:val="decimal"/>
      <w:lvlText w:val="%3)"/>
      <w:lvlJc w:val="left"/>
      <w:pPr>
        <w:tabs>
          <w:tab w:val="num" w:pos="1247"/>
        </w:tabs>
        <w:ind w:left="1247" w:hanging="453"/>
      </w:pPr>
    </w:lvl>
    <w:lvl w:ilvl="3">
      <w:start w:val="1"/>
      <w:numFmt w:val="hebrew1"/>
      <w:lvlText w:val="%4)"/>
      <w:lvlJc w:val="left"/>
      <w:pPr>
        <w:tabs>
          <w:tab w:val="num" w:pos="1701"/>
        </w:tabs>
        <w:ind w:left="1701" w:hanging="454"/>
      </w:pPr>
    </w:lvl>
    <w:lvl w:ilvl="4">
      <w:start w:val="1"/>
      <w:numFmt w:val="decimal"/>
      <w:lvlText w:val="(%5)"/>
      <w:lvlJc w:val="left"/>
      <w:pPr>
        <w:tabs>
          <w:tab w:val="num" w:pos="2211"/>
        </w:tabs>
        <w:ind w:left="2211" w:hanging="510"/>
      </w:pPr>
    </w:lvl>
    <w:lvl w:ilvl="5">
      <w:start w:val="1"/>
      <w:numFmt w:val="hebrew1"/>
      <w:lvlText w:val="(%6)"/>
      <w:lvlJc w:val="left"/>
      <w:pPr>
        <w:tabs>
          <w:tab w:val="num" w:pos="2721"/>
        </w:tabs>
        <w:ind w:left="2721" w:hanging="510"/>
      </w:pPr>
    </w:lvl>
    <w:lvl w:ilvl="6">
      <w:start w:val="1"/>
      <w:numFmt w:val="upperLetter"/>
      <w:lvlText w:val="%7."/>
      <w:lvlJc w:val="left"/>
      <w:pPr>
        <w:tabs>
          <w:tab w:val="num" w:pos="3118"/>
        </w:tabs>
        <w:ind w:left="3118" w:hanging="397"/>
      </w:pPr>
    </w:lvl>
    <w:lvl w:ilvl="7">
      <w:start w:val="1"/>
      <w:numFmt w:val="lowerLetter"/>
      <w:lvlText w:val="%8."/>
      <w:lvlJc w:val="left"/>
      <w:pPr>
        <w:tabs>
          <w:tab w:val="num" w:pos="3685"/>
        </w:tabs>
        <w:ind w:left="3685" w:hanging="567"/>
      </w:pPr>
    </w:lvl>
    <w:lvl w:ilvl="8">
      <w:start w:val="1"/>
      <w:numFmt w:val="lowerRoman"/>
      <w:lvlText w:val="%9."/>
      <w:lvlJc w:val="left"/>
      <w:pPr>
        <w:tabs>
          <w:tab w:val="num" w:pos="4252"/>
        </w:tabs>
        <w:ind w:left="4252" w:hanging="567"/>
      </w:pPr>
    </w:lvl>
  </w:abstractNum>
  <w:abstractNum w:abstractNumId="2" w15:restartNumberingAfterBreak="0">
    <w:nsid w:val="1CC4374A"/>
    <w:multiLevelType w:val="multilevel"/>
    <w:tmpl w:val="9DFC3DD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  <w:rPr>
        <w:lang w:bidi="he-IL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" w15:restartNumberingAfterBreak="0">
    <w:nsid w:val="3D3432B3"/>
    <w:multiLevelType w:val="multilevel"/>
    <w:tmpl w:val="C9BCC7F4"/>
    <w:styleLink w:val="a"/>
    <w:lvl w:ilvl="0">
      <w:start w:val="1"/>
      <w:numFmt w:val="none"/>
      <w:lvlText w:val="1."/>
      <w:lvlJc w:val="left"/>
      <w:pPr>
        <w:ind w:left="357" w:hanging="357"/>
      </w:pPr>
      <w:rPr>
        <w:rFonts w:ascii="Arial" w:hAnsi="Arial" w:cs="Arial" w:hint="default"/>
        <w:b w:val="0"/>
        <w:bCs w:val="0"/>
        <w:i w:val="0"/>
        <w:iCs w:val="0"/>
        <w:color w:val="003399"/>
        <w:sz w:val="22"/>
        <w:szCs w:val="22"/>
      </w:rPr>
    </w:lvl>
    <w:lvl w:ilvl="1">
      <w:start w:val="1"/>
      <w:numFmt w:val="none"/>
      <w:lvlText w:val="1.1"/>
      <w:lvlJc w:val="left"/>
      <w:pPr>
        <w:ind w:left="794" w:hanging="437"/>
      </w:pPr>
      <w:rPr>
        <w:rFonts w:ascii="Arial" w:hAnsi="Arial" w:cs="Arial" w:hint="default"/>
        <w:b w:val="0"/>
        <w:bCs w:val="0"/>
        <w:i w:val="0"/>
        <w:iCs w:val="0"/>
        <w:color w:val="auto"/>
        <w:sz w:val="22"/>
        <w:szCs w:val="22"/>
      </w:rPr>
    </w:lvl>
    <w:lvl w:ilvl="2">
      <w:start w:val="1"/>
      <w:numFmt w:val="none"/>
      <w:lvlText w:val="1.1.1"/>
      <w:lvlJc w:val="left"/>
      <w:pPr>
        <w:ind w:left="144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80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216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5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88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324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600" w:hanging="360"/>
      </w:pPr>
      <w:rPr>
        <w:rFonts w:hint="default"/>
      </w:rPr>
    </w:lvl>
  </w:abstractNum>
  <w:abstractNum w:abstractNumId="4" w15:restartNumberingAfterBreak="0">
    <w:nsid w:val="44AD6897"/>
    <w:multiLevelType w:val="hybridMultilevel"/>
    <w:tmpl w:val="4E28AFE4"/>
    <w:lvl w:ilvl="0" w:tplc="04090003">
      <w:start w:val="1"/>
      <w:numFmt w:val="hebrew1"/>
      <w:pStyle w:val="50"/>
      <w:lvlText w:val="%1."/>
      <w:lvlJc w:val="left"/>
      <w:pPr>
        <w:tabs>
          <w:tab w:val="num" w:pos="2520"/>
        </w:tabs>
        <w:ind w:left="2501" w:right="1418" w:hanging="341"/>
      </w:pPr>
      <w:rPr>
        <w:rFonts w:hint="default"/>
        <w:sz w:val="24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 w15:restartNumberingAfterBreak="0">
    <w:nsid w:val="5C2D00DD"/>
    <w:multiLevelType w:val="multilevel"/>
    <w:tmpl w:val="CB2CFB36"/>
    <w:styleLink w:val="-0"/>
    <w:lvl w:ilvl="0">
      <w:start w:val="1"/>
      <w:numFmt w:val="decimal"/>
      <w:lvlRestart w:val="0"/>
      <w:lvlText w:val="%1."/>
      <w:lvlJc w:val="left"/>
      <w:pPr>
        <w:tabs>
          <w:tab w:val="num" w:pos="357"/>
        </w:tabs>
        <w:ind w:left="357" w:hanging="357"/>
      </w:pPr>
    </w:lvl>
    <w:lvl w:ilvl="1">
      <w:start w:val="1"/>
      <w:numFmt w:val="decimal"/>
      <w:lvlText w:val="%1.%2."/>
      <w:lvlJc w:val="left"/>
      <w:pPr>
        <w:tabs>
          <w:tab w:val="num" w:pos="794"/>
        </w:tabs>
        <w:ind w:left="794" w:hanging="437"/>
      </w:p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5" w:hanging="505"/>
      </w:pPr>
    </w:lvl>
    <w:lvl w:ilvl="3">
      <w:start w:val="1"/>
      <w:numFmt w:val="decimal"/>
      <w:lvlText w:val="%1.%2.%3.%4."/>
      <w:lvlJc w:val="left"/>
      <w:pPr>
        <w:tabs>
          <w:tab w:val="num" w:pos="1797"/>
        </w:tabs>
        <w:ind w:left="1729" w:hanging="652"/>
      </w:pPr>
    </w:lvl>
    <w:lvl w:ilvl="4">
      <w:start w:val="1"/>
      <w:numFmt w:val="decimal"/>
      <w:lvlText w:val="%1.%2.%3.%4.%5."/>
      <w:lvlJc w:val="left"/>
      <w:pPr>
        <w:tabs>
          <w:tab w:val="num" w:pos="2517"/>
        </w:tabs>
        <w:ind w:left="2234" w:hanging="794"/>
      </w:p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8" w:hanging="941"/>
      </w:p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37" w:hanging="1077"/>
      </w:pPr>
    </w:lvl>
    <w:lvl w:ilvl="7">
      <w:start w:val="1"/>
      <w:numFmt w:val="decimal"/>
      <w:lvlText w:val="%1.%2.%3.%4.%5.%6.%7.%8."/>
      <w:lvlJc w:val="left"/>
      <w:pPr>
        <w:tabs>
          <w:tab w:val="num" w:pos="3957"/>
        </w:tabs>
        <w:ind w:left="3742" w:hanging="1225"/>
      </w:pPr>
    </w:lvl>
    <w:lvl w:ilvl="8">
      <w:start w:val="1"/>
      <w:numFmt w:val="decimal"/>
      <w:lvlText w:val="%1.%2.%3.%4.%5.%6.%7.%8.%9."/>
      <w:lvlJc w:val="left"/>
      <w:pPr>
        <w:tabs>
          <w:tab w:val="num" w:pos="4677"/>
        </w:tabs>
        <w:ind w:left="4320" w:hanging="1440"/>
      </w:pPr>
    </w:lvl>
  </w:abstractNum>
  <w:abstractNum w:abstractNumId="6" w15:restartNumberingAfterBreak="0">
    <w:nsid w:val="6D4F4194"/>
    <w:multiLevelType w:val="multilevel"/>
    <w:tmpl w:val="A6AED56C"/>
    <w:lvl w:ilvl="0">
      <w:start w:val="1"/>
      <w:numFmt w:val="decimal"/>
      <w:pStyle w:val="a0"/>
      <w:lvlText w:val="%1."/>
      <w:lvlJc w:val="left"/>
      <w:pPr>
        <w:tabs>
          <w:tab w:val="num" w:pos="567"/>
        </w:tabs>
        <w:ind w:left="567" w:hanging="567"/>
      </w:pPr>
      <w:rPr>
        <w:rFonts w:hint="default"/>
      </w:rPr>
    </w:lvl>
    <w:lvl w:ilvl="1">
      <w:start w:val="1"/>
      <w:numFmt w:val="decimal"/>
      <w:pStyle w:val="a1"/>
      <w:lvlText w:val="%1.%2."/>
      <w:lvlJc w:val="left"/>
      <w:pPr>
        <w:tabs>
          <w:tab w:val="num" w:pos="1134"/>
        </w:tabs>
        <w:ind w:left="1134" w:hanging="567"/>
      </w:pPr>
      <w:rPr>
        <w:rFonts w:ascii="Arial" w:hAnsi="Arial" w:cs="Arial" w:hint="default"/>
        <w:b w:val="0"/>
        <w:bCs w:val="0"/>
        <w:color w:val="auto"/>
        <w:lang w:val="en-US"/>
      </w:rPr>
    </w:lvl>
    <w:lvl w:ilvl="2">
      <w:start w:val="1"/>
      <w:numFmt w:val="decimal"/>
      <w:pStyle w:val="a2"/>
      <w:lvlText w:val="%1.%2.%3."/>
      <w:lvlJc w:val="left"/>
      <w:pPr>
        <w:tabs>
          <w:tab w:val="num" w:pos="1985"/>
        </w:tabs>
        <w:ind w:left="1985" w:hanging="851"/>
      </w:pPr>
      <w:rPr>
        <w:rFonts w:ascii="Times New Roman" w:hAnsi="Times New Roman" w:hint="default"/>
        <w:b w:val="0"/>
        <w:bCs w:val="0"/>
        <w:i w:val="0"/>
        <w:iCs w:val="0"/>
        <w:caps w:val="0"/>
        <w:smallCaps w:val="0"/>
        <w:strike w:val="0"/>
        <w:dstrike w:val="0"/>
        <w:vanish w:val="0"/>
        <w:color w:val="000000"/>
        <w:spacing w:val="0"/>
        <w:kern w:val="0"/>
        <w:position w:val="0"/>
        <w:u w:val="none"/>
        <w:vertAlign w:val="baseline"/>
        <w:em w:val="none"/>
        <w:lang w:val="en-US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3">
      <w:start w:val="1"/>
      <w:numFmt w:val="decimal"/>
      <w:pStyle w:val="10"/>
      <w:lvlText w:val="%1.%2.%3.%4."/>
      <w:lvlJc w:val="left"/>
      <w:pPr>
        <w:tabs>
          <w:tab w:val="num" w:pos="2835"/>
        </w:tabs>
        <w:ind w:left="2835" w:hanging="850"/>
      </w:pPr>
      <w:rPr>
        <w:rFonts w:hint="default"/>
        <w:lang w:bidi="he-IL"/>
      </w:rPr>
    </w:lvl>
    <w:lvl w:ilvl="4">
      <w:start w:val="1"/>
      <w:numFmt w:val="decimal"/>
      <w:lvlText w:val="%1.%2.%3.%4.%5."/>
      <w:lvlJc w:val="left"/>
      <w:pPr>
        <w:tabs>
          <w:tab w:val="num" w:pos="2700"/>
        </w:tabs>
        <w:ind w:left="2778" w:hanging="793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324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432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num w:numId="1">
    <w:abstractNumId w:val="4"/>
  </w:num>
  <w:num w:numId="2">
    <w:abstractNumId w:val="6"/>
  </w:num>
  <w:num w:numId="3">
    <w:abstractNumId w:val="5"/>
  </w:num>
  <w:num w:numId="4">
    <w:abstractNumId w:val="1"/>
  </w:num>
  <w:num w:numId="5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3"/>
  </w:num>
  <w:num w:numId="7">
    <w:abstractNumId w:val="0"/>
  </w:num>
  <w:num w:numId="8">
    <w:abstractNumId w:val="2"/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hideGrammaticalErrors/>
  <w:proofState w:spelling="clean" w:grammar="clean"/>
  <w:attachedTemplate r:id="rId1"/>
  <w:stylePaneFormatFilter w:val="3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1" w:visibleStyles="0" w:alternateStyleNames="0"/>
  <w:defaultTabStop w:val="284"/>
  <w:drawingGridHorizontalSpacing w:val="120"/>
  <w:displayHorizontalDrawingGridEvery w:val="2"/>
  <w:characterSpacingControl w:val="doNotCompress"/>
  <w:hdrShapeDefaults>
    <o:shapedefaults v:ext="edit" spidmax="2049" fillcolor="white">
      <v:fill color="white"/>
    </o:shapedefaults>
  </w:hdrShapeDefaults>
  <w:footnotePr>
    <w:numFmt w:val="chicago"/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__Grammarly_42____i" w:val="H4sIAAAAAAAEAKtWckksSQxILCpxzi/NK1GyMqwFAAEhoTITAAAA"/>
    <w:docVar w:name="__Grammarly_42___1" w:val="H4sIAAAAAAAEAKtWcslP9kxRslIyNDYxNLY0MzUyNzQ0MjA3MjRQ0lEKTi0uzszPAykwqQUANpIp5ywAAAA="/>
  </w:docVars>
  <w:rsids>
    <w:rsidRoot w:val="001E654F"/>
    <w:rsid w:val="00000130"/>
    <w:rsid w:val="0000038C"/>
    <w:rsid w:val="00000546"/>
    <w:rsid w:val="00000548"/>
    <w:rsid w:val="0000084F"/>
    <w:rsid w:val="0000091B"/>
    <w:rsid w:val="00001400"/>
    <w:rsid w:val="00001FF0"/>
    <w:rsid w:val="000021AA"/>
    <w:rsid w:val="00002D3C"/>
    <w:rsid w:val="0000338A"/>
    <w:rsid w:val="000038F5"/>
    <w:rsid w:val="00003DB4"/>
    <w:rsid w:val="00003F15"/>
    <w:rsid w:val="00003F5F"/>
    <w:rsid w:val="00004605"/>
    <w:rsid w:val="00004725"/>
    <w:rsid w:val="00004E25"/>
    <w:rsid w:val="00004F55"/>
    <w:rsid w:val="000054CC"/>
    <w:rsid w:val="00005AD9"/>
    <w:rsid w:val="00006264"/>
    <w:rsid w:val="00006B1D"/>
    <w:rsid w:val="00006B7E"/>
    <w:rsid w:val="00006CA9"/>
    <w:rsid w:val="00006D51"/>
    <w:rsid w:val="000070C9"/>
    <w:rsid w:val="00007591"/>
    <w:rsid w:val="00007682"/>
    <w:rsid w:val="00007921"/>
    <w:rsid w:val="00007E74"/>
    <w:rsid w:val="00011F09"/>
    <w:rsid w:val="000121F4"/>
    <w:rsid w:val="000122CD"/>
    <w:rsid w:val="000126D0"/>
    <w:rsid w:val="00012A29"/>
    <w:rsid w:val="00012A55"/>
    <w:rsid w:val="00012A8D"/>
    <w:rsid w:val="00012BAA"/>
    <w:rsid w:val="00013998"/>
    <w:rsid w:val="00014183"/>
    <w:rsid w:val="0001459C"/>
    <w:rsid w:val="000146DD"/>
    <w:rsid w:val="000147DE"/>
    <w:rsid w:val="000148F0"/>
    <w:rsid w:val="00014977"/>
    <w:rsid w:val="00014A29"/>
    <w:rsid w:val="000151A1"/>
    <w:rsid w:val="00015C49"/>
    <w:rsid w:val="00015F2B"/>
    <w:rsid w:val="00016069"/>
    <w:rsid w:val="00016350"/>
    <w:rsid w:val="00016436"/>
    <w:rsid w:val="0001653F"/>
    <w:rsid w:val="00016726"/>
    <w:rsid w:val="00017D98"/>
    <w:rsid w:val="000206B4"/>
    <w:rsid w:val="00020EA5"/>
    <w:rsid w:val="000211B5"/>
    <w:rsid w:val="00021762"/>
    <w:rsid w:val="00021B6D"/>
    <w:rsid w:val="00021F97"/>
    <w:rsid w:val="00022971"/>
    <w:rsid w:val="00022AE2"/>
    <w:rsid w:val="0002334B"/>
    <w:rsid w:val="0002374D"/>
    <w:rsid w:val="000240E7"/>
    <w:rsid w:val="0002427B"/>
    <w:rsid w:val="000248D9"/>
    <w:rsid w:val="00024AA0"/>
    <w:rsid w:val="00024E76"/>
    <w:rsid w:val="00025589"/>
    <w:rsid w:val="00025593"/>
    <w:rsid w:val="00025816"/>
    <w:rsid w:val="0002595C"/>
    <w:rsid w:val="00025D10"/>
    <w:rsid w:val="000261C8"/>
    <w:rsid w:val="00026713"/>
    <w:rsid w:val="00026826"/>
    <w:rsid w:val="00026ABF"/>
    <w:rsid w:val="00026BF9"/>
    <w:rsid w:val="00026C66"/>
    <w:rsid w:val="00026E8A"/>
    <w:rsid w:val="00027577"/>
    <w:rsid w:val="00027ABE"/>
    <w:rsid w:val="00027CD1"/>
    <w:rsid w:val="00027E86"/>
    <w:rsid w:val="00027EF9"/>
    <w:rsid w:val="0003048F"/>
    <w:rsid w:val="00030E28"/>
    <w:rsid w:val="00030F36"/>
    <w:rsid w:val="00030F6A"/>
    <w:rsid w:val="00031326"/>
    <w:rsid w:val="00031720"/>
    <w:rsid w:val="00031E10"/>
    <w:rsid w:val="00031E66"/>
    <w:rsid w:val="00031F08"/>
    <w:rsid w:val="000328B9"/>
    <w:rsid w:val="00032EE6"/>
    <w:rsid w:val="00033330"/>
    <w:rsid w:val="000336D4"/>
    <w:rsid w:val="00033749"/>
    <w:rsid w:val="00034A17"/>
    <w:rsid w:val="00034AA9"/>
    <w:rsid w:val="00034E11"/>
    <w:rsid w:val="00034F9E"/>
    <w:rsid w:val="000355A3"/>
    <w:rsid w:val="00035691"/>
    <w:rsid w:val="00035925"/>
    <w:rsid w:val="00035D1E"/>
    <w:rsid w:val="000364D7"/>
    <w:rsid w:val="0003662B"/>
    <w:rsid w:val="00036B2D"/>
    <w:rsid w:val="00036C11"/>
    <w:rsid w:val="00036E00"/>
    <w:rsid w:val="00037021"/>
    <w:rsid w:val="00037193"/>
    <w:rsid w:val="000373E5"/>
    <w:rsid w:val="000379A4"/>
    <w:rsid w:val="00037DAF"/>
    <w:rsid w:val="00037E4E"/>
    <w:rsid w:val="00037E56"/>
    <w:rsid w:val="00040655"/>
    <w:rsid w:val="0004094E"/>
    <w:rsid w:val="000410AD"/>
    <w:rsid w:val="0004194C"/>
    <w:rsid w:val="00042011"/>
    <w:rsid w:val="00043002"/>
    <w:rsid w:val="00043281"/>
    <w:rsid w:val="00043AF9"/>
    <w:rsid w:val="00044223"/>
    <w:rsid w:val="0004425B"/>
    <w:rsid w:val="00044268"/>
    <w:rsid w:val="0004493D"/>
    <w:rsid w:val="000449AD"/>
    <w:rsid w:val="000449B6"/>
    <w:rsid w:val="00044AD5"/>
    <w:rsid w:val="0004518D"/>
    <w:rsid w:val="00045E8D"/>
    <w:rsid w:val="00046E33"/>
    <w:rsid w:val="000475F3"/>
    <w:rsid w:val="00047794"/>
    <w:rsid w:val="000477BD"/>
    <w:rsid w:val="00047839"/>
    <w:rsid w:val="00050395"/>
    <w:rsid w:val="00050441"/>
    <w:rsid w:val="00051ABC"/>
    <w:rsid w:val="00051EA7"/>
    <w:rsid w:val="00051F24"/>
    <w:rsid w:val="00052339"/>
    <w:rsid w:val="0005260D"/>
    <w:rsid w:val="0005325D"/>
    <w:rsid w:val="0005424D"/>
    <w:rsid w:val="000543D1"/>
    <w:rsid w:val="000546C0"/>
    <w:rsid w:val="00054A13"/>
    <w:rsid w:val="00054ABF"/>
    <w:rsid w:val="000555B3"/>
    <w:rsid w:val="00055613"/>
    <w:rsid w:val="00055776"/>
    <w:rsid w:val="00055E10"/>
    <w:rsid w:val="0005655E"/>
    <w:rsid w:val="00056A44"/>
    <w:rsid w:val="00056E7C"/>
    <w:rsid w:val="00056EF1"/>
    <w:rsid w:val="0005746D"/>
    <w:rsid w:val="000577CC"/>
    <w:rsid w:val="00057C4C"/>
    <w:rsid w:val="000600AE"/>
    <w:rsid w:val="0006046A"/>
    <w:rsid w:val="000608A8"/>
    <w:rsid w:val="00060E8D"/>
    <w:rsid w:val="0006107C"/>
    <w:rsid w:val="00061585"/>
    <w:rsid w:val="0006235B"/>
    <w:rsid w:val="000624B7"/>
    <w:rsid w:val="000626D4"/>
    <w:rsid w:val="00062B39"/>
    <w:rsid w:val="00062E99"/>
    <w:rsid w:val="00062F0E"/>
    <w:rsid w:val="00063295"/>
    <w:rsid w:val="0006369C"/>
    <w:rsid w:val="00063E93"/>
    <w:rsid w:val="0006443A"/>
    <w:rsid w:val="0006592E"/>
    <w:rsid w:val="00065ED1"/>
    <w:rsid w:val="00066189"/>
    <w:rsid w:val="00066E75"/>
    <w:rsid w:val="0006701E"/>
    <w:rsid w:val="000673BD"/>
    <w:rsid w:val="00067452"/>
    <w:rsid w:val="00070065"/>
    <w:rsid w:val="000704CA"/>
    <w:rsid w:val="00070AF7"/>
    <w:rsid w:val="000716FE"/>
    <w:rsid w:val="00071A20"/>
    <w:rsid w:val="00071BE1"/>
    <w:rsid w:val="00072048"/>
    <w:rsid w:val="0007237D"/>
    <w:rsid w:val="00072A2B"/>
    <w:rsid w:val="00073292"/>
    <w:rsid w:val="00073A18"/>
    <w:rsid w:val="00073B07"/>
    <w:rsid w:val="000741E5"/>
    <w:rsid w:val="000742C5"/>
    <w:rsid w:val="0007458B"/>
    <w:rsid w:val="000749F8"/>
    <w:rsid w:val="00074B88"/>
    <w:rsid w:val="000750F4"/>
    <w:rsid w:val="00075354"/>
    <w:rsid w:val="000757CF"/>
    <w:rsid w:val="00075D40"/>
    <w:rsid w:val="000769BB"/>
    <w:rsid w:val="00076AEB"/>
    <w:rsid w:val="00076C93"/>
    <w:rsid w:val="00076D23"/>
    <w:rsid w:val="00076DD1"/>
    <w:rsid w:val="00076DFA"/>
    <w:rsid w:val="00076F5F"/>
    <w:rsid w:val="00077C09"/>
    <w:rsid w:val="00077C1D"/>
    <w:rsid w:val="00080581"/>
    <w:rsid w:val="00080D9C"/>
    <w:rsid w:val="0008121B"/>
    <w:rsid w:val="000813DF"/>
    <w:rsid w:val="000814B7"/>
    <w:rsid w:val="00082507"/>
    <w:rsid w:val="00082857"/>
    <w:rsid w:val="00082CFB"/>
    <w:rsid w:val="00082E4F"/>
    <w:rsid w:val="000840D6"/>
    <w:rsid w:val="000843C9"/>
    <w:rsid w:val="00084635"/>
    <w:rsid w:val="00084C6F"/>
    <w:rsid w:val="00084F6D"/>
    <w:rsid w:val="00085895"/>
    <w:rsid w:val="000860CF"/>
    <w:rsid w:val="00086334"/>
    <w:rsid w:val="0008682B"/>
    <w:rsid w:val="0008712A"/>
    <w:rsid w:val="00087336"/>
    <w:rsid w:val="00087357"/>
    <w:rsid w:val="0008751D"/>
    <w:rsid w:val="000876DE"/>
    <w:rsid w:val="00087752"/>
    <w:rsid w:val="000877AD"/>
    <w:rsid w:val="000878B3"/>
    <w:rsid w:val="00087B8E"/>
    <w:rsid w:val="00087F85"/>
    <w:rsid w:val="000901EA"/>
    <w:rsid w:val="00090246"/>
    <w:rsid w:val="00090AA3"/>
    <w:rsid w:val="00091435"/>
    <w:rsid w:val="0009181B"/>
    <w:rsid w:val="00092698"/>
    <w:rsid w:val="00093111"/>
    <w:rsid w:val="00093975"/>
    <w:rsid w:val="00093A15"/>
    <w:rsid w:val="00093D24"/>
    <w:rsid w:val="00093DBD"/>
    <w:rsid w:val="00093DDC"/>
    <w:rsid w:val="00093E3D"/>
    <w:rsid w:val="00094346"/>
    <w:rsid w:val="000943BC"/>
    <w:rsid w:val="00094E88"/>
    <w:rsid w:val="00095348"/>
    <w:rsid w:val="000955DB"/>
    <w:rsid w:val="00095615"/>
    <w:rsid w:val="000956FF"/>
    <w:rsid w:val="0009571D"/>
    <w:rsid w:val="00095828"/>
    <w:rsid w:val="000959BB"/>
    <w:rsid w:val="00095A1B"/>
    <w:rsid w:val="00095F5E"/>
    <w:rsid w:val="000961AA"/>
    <w:rsid w:val="00096498"/>
    <w:rsid w:val="000971B7"/>
    <w:rsid w:val="000973FE"/>
    <w:rsid w:val="0009755D"/>
    <w:rsid w:val="0009779A"/>
    <w:rsid w:val="0009786C"/>
    <w:rsid w:val="000A001E"/>
    <w:rsid w:val="000A02F2"/>
    <w:rsid w:val="000A04BF"/>
    <w:rsid w:val="000A0A1F"/>
    <w:rsid w:val="000A0F96"/>
    <w:rsid w:val="000A1130"/>
    <w:rsid w:val="000A127B"/>
    <w:rsid w:val="000A13A0"/>
    <w:rsid w:val="000A156E"/>
    <w:rsid w:val="000A1A0A"/>
    <w:rsid w:val="000A1AF5"/>
    <w:rsid w:val="000A1E1A"/>
    <w:rsid w:val="000A2192"/>
    <w:rsid w:val="000A232D"/>
    <w:rsid w:val="000A29A7"/>
    <w:rsid w:val="000A2CDE"/>
    <w:rsid w:val="000A2EA3"/>
    <w:rsid w:val="000A3701"/>
    <w:rsid w:val="000A4C60"/>
    <w:rsid w:val="000A4CC2"/>
    <w:rsid w:val="000A4F0C"/>
    <w:rsid w:val="000A546E"/>
    <w:rsid w:val="000A546F"/>
    <w:rsid w:val="000A5A53"/>
    <w:rsid w:val="000A5DB9"/>
    <w:rsid w:val="000A66A9"/>
    <w:rsid w:val="000A6C0D"/>
    <w:rsid w:val="000A6F40"/>
    <w:rsid w:val="000A7A88"/>
    <w:rsid w:val="000B0454"/>
    <w:rsid w:val="000B0CFB"/>
    <w:rsid w:val="000B0E94"/>
    <w:rsid w:val="000B0E9C"/>
    <w:rsid w:val="000B1076"/>
    <w:rsid w:val="000B11DD"/>
    <w:rsid w:val="000B16A6"/>
    <w:rsid w:val="000B1713"/>
    <w:rsid w:val="000B1A58"/>
    <w:rsid w:val="000B1AE1"/>
    <w:rsid w:val="000B1F05"/>
    <w:rsid w:val="000B21EF"/>
    <w:rsid w:val="000B2833"/>
    <w:rsid w:val="000B2888"/>
    <w:rsid w:val="000B2DE9"/>
    <w:rsid w:val="000B2F1F"/>
    <w:rsid w:val="000B38F0"/>
    <w:rsid w:val="000B3C45"/>
    <w:rsid w:val="000B42BC"/>
    <w:rsid w:val="000B47F7"/>
    <w:rsid w:val="000B4D15"/>
    <w:rsid w:val="000B544B"/>
    <w:rsid w:val="000B5AD2"/>
    <w:rsid w:val="000B5BCC"/>
    <w:rsid w:val="000B608E"/>
    <w:rsid w:val="000B631B"/>
    <w:rsid w:val="000B6438"/>
    <w:rsid w:val="000B64D7"/>
    <w:rsid w:val="000B6A0E"/>
    <w:rsid w:val="000B6DE7"/>
    <w:rsid w:val="000B7FBB"/>
    <w:rsid w:val="000C0207"/>
    <w:rsid w:val="000C0D53"/>
    <w:rsid w:val="000C10ED"/>
    <w:rsid w:val="000C123A"/>
    <w:rsid w:val="000C13F6"/>
    <w:rsid w:val="000C1437"/>
    <w:rsid w:val="000C175C"/>
    <w:rsid w:val="000C1D8C"/>
    <w:rsid w:val="000C20EC"/>
    <w:rsid w:val="000C2765"/>
    <w:rsid w:val="000C27E8"/>
    <w:rsid w:val="000C281E"/>
    <w:rsid w:val="000C3211"/>
    <w:rsid w:val="000C336E"/>
    <w:rsid w:val="000C42A8"/>
    <w:rsid w:val="000C4469"/>
    <w:rsid w:val="000C45A5"/>
    <w:rsid w:val="000C4AAB"/>
    <w:rsid w:val="000C618B"/>
    <w:rsid w:val="000C6385"/>
    <w:rsid w:val="000C690C"/>
    <w:rsid w:val="000C6C66"/>
    <w:rsid w:val="000D05B4"/>
    <w:rsid w:val="000D0CAA"/>
    <w:rsid w:val="000D0DD8"/>
    <w:rsid w:val="000D0F80"/>
    <w:rsid w:val="000D0FAE"/>
    <w:rsid w:val="000D0FBE"/>
    <w:rsid w:val="000D13A5"/>
    <w:rsid w:val="000D1A22"/>
    <w:rsid w:val="000D1A66"/>
    <w:rsid w:val="000D1AE3"/>
    <w:rsid w:val="000D1B09"/>
    <w:rsid w:val="000D1B1D"/>
    <w:rsid w:val="000D1B83"/>
    <w:rsid w:val="000D29FD"/>
    <w:rsid w:val="000D2BEF"/>
    <w:rsid w:val="000D2C8F"/>
    <w:rsid w:val="000D332B"/>
    <w:rsid w:val="000D347E"/>
    <w:rsid w:val="000D3550"/>
    <w:rsid w:val="000D3CF9"/>
    <w:rsid w:val="000D3F15"/>
    <w:rsid w:val="000D41A2"/>
    <w:rsid w:val="000D4412"/>
    <w:rsid w:val="000D4CAB"/>
    <w:rsid w:val="000D4CE9"/>
    <w:rsid w:val="000D51E9"/>
    <w:rsid w:val="000D542F"/>
    <w:rsid w:val="000D6799"/>
    <w:rsid w:val="000D715D"/>
    <w:rsid w:val="000D75EC"/>
    <w:rsid w:val="000D798A"/>
    <w:rsid w:val="000D7BD7"/>
    <w:rsid w:val="000D7E42"/>
    <w:rsid w:val="000D7EF6"/>
    <w:rsid w:val="000E0CB9"/>
    <w:rsid w:val="000E1B68"/>
    <w:rsid w:val="000E2248"/>
    <w:rsid w:val="000E27E4"/>
    <w:rsid w:val="000E28D8"/>
    <w:rsid w:val="000E2DB6"/>
    <w:rsid w:val="000E2EF2"/>
    <w:rsid w:val="000E2EF4"/>
    <w:rsid w:val="000E4043"/>
    <w:rsid w:val="000E406E"/>
    <w:rsid w:val="000E439B"/>
    <w:rsid w:val="000E43BE"/>
    <w:rsid w:val="000E4EA3"/>
    <w:rsid w:val="000E5C54"/>
    <w:rsid w:val="000E661D"/>
    <w:rsid w:val="000E777D"/>
    <w:rsid w:val="000E7AB8"/>
    <w:rsid w:val="000E7F36"/>
    <w:rsid w:val="000F012B"/>
    <w:rsid w:val="000F0315"/>
    <w:rsid w:val="000F0DAF"/>
    <w:rsid w:val="000F1245"/>
    <w:rsid w:val="000F1522"/>
    <w:rsid w:val="000F191B"/>
    <w:rsid w:val="000F1D7B"/>
    <w:rsid w:val="000F1DF8"/>
    <w:rsid w:val="000F27DB"/>
    <w:rsid w:val="000F2CDC"/>
    <w:rsid w:val="000F2EB3"/>
    <w:rsid w:val="000F317C"/>
    <w:rsid w:val="000F334E"/>
    <w:rsid w:val="000F35E3"/>
    <w:rsid w:val="000F3B83"/>
    <w:rsid w:val="000F53DE"/>
    <w:rsid w:val="000F56B8"/>
    <w:rsid w:val="000F5C16"/>
    <w:rsid w:val="000F5CE5"/>
    <w:rsid w:val="000F61DD"/>
    <w:rsid w:val="000F6477"/>
    <w:rsid w:val="000F6744"/>
    <w:rsid w:val="000F6A29"/>
    <w:rsid w:val="000F6C9A"/>
    <w:rsid w:val="000F6F1F"/>
    <w:rsid w:val="000F77A8"/>
    <w:rsid w:val="000F7B82"/>
    <w:rsid w:val="00100C5E"/>
    <w:rsid w:val="00101212"/>
    <w:rsid w:val="00101CDC"/>
    <w:rsid w:val="00102023"/>
    <w:rsid w:val="001022D1"/>
    <w:rsid w:val="0010264D"/>
    <w:rsid w:val="00102A57"/>
    <w:rsid w:val="00102E17"/>
    <w:rsid w:val="0010300A"/>
    <w:rsid w:val="00104140"/>
    <w:rsid w:val="00104144"/>
    <w:rsid w:val="00104729"/>
    <w:rsid w:val="00104C3E"/>
    <w:rsid w:val="00104D03"/>
    <w:rsid w:val="00104D5D"/>
    <w:rsid w:val="0010588A"/>
    <w:rsid w:val="0010592C"/>
    <w:rsid w:val="00105B92"/>
    <w:rsid w:val="00106343"/>
    <w:rsid w:val="001063D0"/>
    <w:rsid w:val="00106CCB"/>
    <w:rsid w:val="00106D60"/>
    <w:rsid w:val="00106FA6"/>
    <w:rsid w:val="001073F2"/>
    <w:rsid w:val="001075FB"/>
    <w:rsid w:val="00107603"/>
    <w:rsid w:val="001078C6"/>
    <w:rsid w:val="001104DA"/>
    <w:rsid w:val="00110C16"/>
    <w:rsid w:val="001118E5"/>
    <w:rsid w:val="001120C1"/>
    <w:rsid w:val="0011214A"/>
    <w:rsid w:val="00112609"/>
    <w:rsid w:val="00112651"/>
    <w:rsid w:val="00112BE7"/>
    <w:rsid w:val="00113073"/>
    <w:rsid w:val="00113B87"/>
    <w:rsid w:val="00113E40"/>
    <w:rsid w:val="00114444"/>
    <w:rsid w:val="00114AC3"/>
    <w:rsid w:val="00115039"/>
    <w:rsid w:val="001155D8"/>
    <w:rsid w:val="00115840"/>
    <w:rsid w:val="00115B37"/>
    <w:rsid w:val="001164D1"/>
    <w:rsid w:val="00116637"/>
    <w:rsid w:val="00116C92"/>
    <w:rsid w:val="00116DF5"/>
    <w:rsid w:val="00116F33"/>
    <w:rsid w:val="00117254"/>
    <w:rsid w:val="00117835"/>
    <w:rsid w:val="00117A6C"/>
    <w:rsid w:val="00120233"/>
    <w:rsid w:val="00120308"/>
    <w:rsid w:val="00120946"/>
    <w:rsid w:val="00120A44"/>
    <w:rsid w:val="00120BDC"/>
    <w:rsid w:val="001214F1"/>
    <w:rsid w:val="00121632"/>
    <w:rsid w:val="00121AF2"/>
    <w:rsid w:val="00121EFE"/>
    <w:rsid w:val="0012258B"/>
    <w:rsid w:val="001225BC"/>
    <w:rsid w:val="001229D4"/>
    <w:rsid w:val="0012364C"/>
    <w:rsid w:val="001238FC"/>
    <w:rsid w:val="00123C52"/>
    <w:rsid w:val="00124056"/>
    <w:rsid w:val="00124081"/>
    <w:rsid w:val="0012485A"/>
    <w:rsid w:val="00124E1F"/>
    <w:rsid w:val="001258A7"/>
    <w:rsid w:val="00125D2D"/>
    <w:rsid w:val="001262ED"/>
    <w:rsid w:val="0012680B"/>
    <w:rsid w:val="00126BE4"/>
    <w:rsid w:val="00126FB4"/>
    <w:rsid w:val="00127589"/>
    <w:rsid w:val="00127E51"/>
    <w:rsid w:val="00130192"/>
    <w:rsid w:val="001305BF"/>
    <w:rsid w:val="00130B32"/>
    <w:rsid w:val="00130BBA"/>
    <w:rsid w:val="00131823"/>
    <w:rsid w:val="00131A07"/>
    <w:rsid w:val="00131AC8"/>
    <w:rsid w:val="001326EE"/>
    <w:rsid w:val="00132944"/>
    <w:rsid w:val="00132C63"/>
    <w:rsid w:val="00132FBE"/>
    <w:rsid w:val="00133D16"/>
    <w:rsid w:val="00133EE4"/>
    <w:rsid w:val="001357E5"/>
    <w:rsid w:val="001359C1"/>
    <w:rsid w:val="001363CA"/>
    <w:rsid w:val="00136D88"/>
    <w:rsid w:val="001373AD"/>
    <w:rsid w:val="00137446"/>
    <w:rsid w:val="001379F7"/>
    <w:rsid w:val="00140E62"/>
    <w:rsid w:val="00140EAE"/>
    <w:rsid w:val="00141240"/>
    <w:rsid w:val="001416D9"/>
    <w:rsid w:val="00141706"/>
    <w:rsid w:val="00141EB6"/>
    <w:rsid w:val="00141FF4"/>
    <w:rsid w:val="001427EC"/>
    <w:rsid w:val="00142E31"/>
    <w:rsid w:val="00142FBD"/>
    <w:rsid w:val="0014328C"/>
    <w:rsid w:val="0014350A"/>
    <w:rsid w:val="001445DB"/>
    <w:rsid w:val="001446AB"/>
    <w:rsid w:val="001448CA"/>
    <w:rsid w:val="00144FD0"/>
    <w:rsid w:val="00145154"/>
    <w:rsid w:val="001451D8"/>
    <w:rsid w:val="00145A02"/>
    <w:rsid w:val="00145C21"/>
    <w:rsid w:val="0014628F"/>
    <w:rsid w:val="0014692D"/>
    <w:rsid w:val="00147093"/>
    <w:rsid w:val="00147205"/>
    <w:rsid w:val="00147AD0"/>
    <w:rsid w:val="00147AEC"/>
    <w:rsid w:val="00147F73"/>
    <w:rsid w:val="001502B5"/>
    <w:rsid w:val="001510D0"/>
    <w:rsid w:val="0015148A"/>
    <w:rsid w:val="001515E0"/>
    <w:rsid w:val="00151A59"/>
    <w:rsid w:val="00151B7E"/>
    <w:rsid w:val="00151C53"/>
    <w:rsid w:val="00151CA0"/>
    <w:rsid w:val="00151DD2"/>
    <w:rsid w:val="001520E6"/>
    <w:rsid w:val="00152670"/>
    <w:rsid w:val="00152E93"/>
    <w:rsid w:val="001530A0"/>
    <w:rsid w:val="001530DE"/>
    <w:rsid w:val="0015383A"/>
    <w:rsid w:val="00153AC6"/>
    <w:rsid w:val="00153F6A"/>
    <w:rsid w:val="001548E4"/>
    <w:rsid w:val="00154A13"/>
    <w:rsid w:val="00154A33"/>
    <w:rsid w:val="00154AFD"/>
    <w:rsid w:val="001550F4"/>
    <w:rsid w:val="001552A9"/>
    <w:rsid w:val="001557E3"/>
    <w:rsid w:val="00155BFD"/>
    <w:rsid w:val="001565B9"/>
    <w:rsid w:val="00156E43"/>
    <w:rsid w:val="00157416"/>
    <w:rsid w:val="001576C6"/>
    <w:rsid w:val="001577C7"/>
    <w:rsid w:val="00157847"/>
    <w:rsid w:val="00160064"/>
    <w:rsid w:val="00160285"/>
    <w:rsid w:val="00160F3F"/>
    <w:rsid w:val="001610DE"/>
    <w:rsid w:val="00161596"/>
    <w:rsid w:val="00161627"/>
    <w:rsid w:val="0016166A"/>
    <w:rsid w:val="00161753"/>
    <w:rsid w:val="00161F47"/>
    <w:rsid w:val="00162407"/>
    <w:rsid w:val="0016312D"/>
    <w:rsid w:val="00163200"/>
    <w:rsid w:val="0016370D"/>
    <w:rsid w:val="0016379A"/>
    <w:rsid w:val="001638E6"/>
    <w:rsid w:val="00163985"/>
    <w:rsid w:val="00164C64"/>
    <w:rsid w:val="00164ED7"/>
    <w:rsid w:val="001651B8"/>
    <w:rsid w:val="001651E9"/>
    <w:rsid w:val="0016535A"/>
    <w:rsid w:val="0016556C"/>
    <w:rsid w:val="00165662"/>
    <w:rsid w:val="0016573F"/>
    <w:rsid w:val="00165AB4"/>
    <w:rsid w:val="00165F49"/>
    <w:rsid w:val="0016674F"/>
    <w:rsid w:val="00166C1D"/>
    <w:rsid w:val="00166F20"/>
    <w:rsid w:val="0016730D"/>
    <w:rsid w:val="00167806"/>
    <w:rsid w:val="001703F7"/>
    <w:rsid w:val="00170623"/>
    <w:rsid w:val="00171BE0"/>
    <w:rsid w:val="00172003"/>
    <w:rsid w:val="0017202E"/>
    <w:rsid w:val="0017207F"/>
    <w:rsid w:val="001722C6"/>
    <w:rsid w:val="0017242E"/>
    <w:rsid w:val="00172540"/>
    <w:rsid w:val="0017259B"/>
    <w:rsid w:val="00172D96"/>
    <w:rsid w:val="001737BF"/>
    <w:rsid w:val="001748D7"/>
    <w:rsid w:val="00174D0A"/>
    <w:rsid w:val="00175353"/>
    <w:rsid w:val="001756FA"/>
    <w:rsid w:val="00175FBE"/>
    <w:rsid w:val="001760F6"/>
    <w:rsid w:val="0017618E"/>
    <w:rsid w:val="00176902"/>
    <w:rsid w:val="00176B03"/>
    <w:rsid w:val="001770C5"/>
    <w:rsid w:val="00177714"/>
    <w:rsid w:val="00180527"/>
    <w:rsid w:val="001805C9"/>
    <w:rsid w:val="00180753"/>
    <w:rsid w:val="00180769"/>
    <w:rsid w:val="001807E4"/>
    <w:rsid w:val="00180B39"/>
    <w:rsid w:val="00180E01"/>
    <w:rsid w:val="0018124B"/>
    <w:rsid w:val="001815B8"/>
    <w:rsid w:val="00181A70"/>
    <w:rsid w:val="00182726"/>
    <w:rsid w:val="0018272B"/>
    <w:rsid w:val="001829B6"/>
    <w:rsid w:val="001835DE"/>
    <w:rsid w:val="001836CD"/>
    <w:rsid w:val="00183758"/>
    <w:rsid w:val="001837AD"/>
    <w:rsid w:val="00183902"/>
    <w:rsid w:val="0018414B"/>
    <w:rsid w:val="0018432B"/>
    <w:rsid w:val="00184379"/>
    <w:rsid w:val="001844FB"/>
    <w:rsid w:val="00184809"/>
    <w:rsid w:val="00184FB5"/>
    <w:rsid w:val="00185477"/>
    <w:rsid w:val="001855D2"/>
    <w:rsid w:val="00185784"/>
    <w:rsid w:val="00186015"/>
    <w:rsid w:val="00186438"/>
    <w:rsid w:val="00186451"/>
    <w:rsid w:val="00186C84"/>
    <w:rsid w:val="00187628"/>
    <w:rsid w:val="00187686"/>
    <w:rsid w:val="00187B2A"/>
    <w:rsid w:val="001909F4"/>
    <w:rsid w:val="00191B7F"/>
    <w:rsid w:val="00191BAD"/>
    <w:rsid w:val="0019263E"/>
    <w:rsid w:val="00192FF9"/>
    <w:rsid w:val="001934DF"/>
    <w:rsid w:val="00193C42"/>
    <w:rsid w:val="00194AD0"/>
    <w:rsid w:val="00194F5D"/>
    <w:rsid w:val="001958CF"/>
    <w:rsid w:val="00195CD9"/>
    <w:rsid w:val="00196363"/>
    <w:rsid w:val="00196614"/>
    <w:rsid w:val="001968F5"/>
    <w:rsid w:val="001972E8"/>
    <w:rsid w:val="0019733E"/>
    <w:rsid w:val="001976AC"/>
    <w:rsid w:val="0019780C"/>
    <w:rsid w:val="00197BC2"/>
    <w:rsid w:val="001A0988"/>
    <w:rsid w:val="001A12A5"/>
    <w:rsid w:val="001A18A3"/>
    <w:rsid w:val="001A2394"/>
    <w:rsid w:val="001A294E"/>
    <w:rsid w:val="001A2B19"/>
    <w:rsid w:val="001A2E4E"/>
    <w:rsid w:val="001A3B0E"/>
    <w:rsid w:val="001A40B4"/>
    <w:rsid w:val="001A4447"/>
    <w:rsid w:val="001A4572"/>
    <w:rsid w:val="001A491B"/>
    <w:rsid w:val="001A507E"/>
    <w:rsid w:val="001A5587"/>
    <w:rsid w:val="001A5D73"/>
    <w:rsid w:val="001A625F"/>
    <w:rsid w:val="001A756C"/>
    <w:rsid w:val="001A76A6"/>
    <w:rsid w:val="001A7E0B"/>
    <w:rsid w:val="001B0205"/>
    <w:rsid w:val="001B05A0"/>
    <w:rsid w:val="001B0B9E"/>
    <w:rsid w:val="001B0EA1"/>
    <w:rsid w:val="001B1156"/>
    <w:rsid w:val="001B1424"/>
    <w:rsid w:val="001B17BD"/>
    <w:rsid w:val="001B1946"/>
    <w:rsid w:val="001B1D39"/>
    <w:rsid w:val="001B1D3D"/>
    <w:rsid w:val="001B21FE"/>
    <w:rsid w:val="001B22C3"/>
    <w:rsid w:val="001B2482"/>
    <w:rsid w:val="001B2840"/>
    <w:rsid w:val="001B2A8D"/>
    <w:rsid w:val="001B2BD4"/>
    <w:rsid w:val="001B2E10"/>
    <w:rsid w:val="001B2F3B"/>
    <w:rsid w:val="001B3E30"/>
    <w:rsid w:val="001B4367"/>
    <w:rsid w:val="001B44DE"/>
    <w:rsid w:val="001B4728"/>
    <w:rsid w:val="001B4F3E"/>
    <w:rsid w:val="001B5617"/>
    <w:rsid w:val="001B5799"/>
    <w:rsid w:val="001B57D2"/>
    <w:rsid w:val="001B5BF7"/>
    <w:rsid w:val="001B5DD0"/>
    <w:rsid w:val="001B62F2"/>
    <w:rsid w:val="001B656E"/>
    <w:rsid w:val="001B71E3"/>
    <w:rsid w:val="001B72F7"/>
    <w:rsid w:val="001B73CE"/>
    <w:rsid w:val="001B7557"/>
    <w:rsid w:val="001B7934"/>
    <w:rsid w:val="001C013F"/>
    <w:rsid w:val="001C035E"/>
    <w:rsid w:val="001C072C"/>
    <w:rsid w:val="001C0AC3"/>
    <w:rsid w:val="001C0ED3"/>
    <w:rsid w:val="001C18D7"/>
    <w:rsid w:val="001C2867"/>
    <w:rsid w:val="001C36FF"/>
    <w:rsid w:val="001C3716"/>
    <w:rsid w:val="001C3987"/>
    <w:rsid w:val="001C4288"/>
    <w:rsid w:val="001C4F5A"/>
    <w:rsid w:val="001C519B"/>
    <w:rsid w:val="001C52D2"/>
    <w:rsid w:val="001C576E"/>
    <w:rsid w:val="001C57B0"/>
    <w:rsid w:val="001C5A0A"/>
    <w:rsid w:val="001C5B08"/>
    <w:rsid w:val="001C5CA6"/>
    <w:rsid w:val="001C5F23"/>
    <w:rsid w:val="001C5F36"/>
    <w:rsid w:val="001C6170"/>
    <w:rsid w:val="001C6361"/>
    <w:rsid w:val="001C6B97"/>
    <w:rsid w:val="001C6BD1"/>
    <w:rsid w:val="001C7A25"/>
    <w:rsid w:val="001D022A"/>
    <w:rsid w:val="001D0E1E"/>
    <w:rsid w:val="001D1740"/>
    <w:rsid w:val="001D236A"/>
    <w:rsid w:val="001D2643"/>
    <w:rsid w:val="001D2745"/>
    <w:rsid w:val="001D27AC"/>
    <w:rsid w:val="001D2E4A"/>
    <w:rsid w:val="001D409F"/>
    <w:rsid w:val="001D40D8"/>
    <w:rsid w:val="001D4509"/>
    <w:rsid w:val="001D4BBC"/>
    <w:rsid w:val="001D568F"/>
    <w:rsid w:val="001D5884"/>
    <w:rsid w:val="001D65EF"/>
    <w:rsid w:val="001D7D11"/>
    <w:rsid w:val="001E0662"/>
    <w:rsid w:val="001E0671"/>
    <w:rsid w:val="001E0C23"/>
    <w:rsid w:val="001E0D94"/>
    <w:rsid w:val="001E0F01"/>
    <w:rsid w:val="001E187C"/>
    <w:rsid w:val="001E1CF8"/>
    <w:rsid w:val="001E1E48"/>
    <w:rsid w:val="001E2F23"/>
    <w:rsid w:val="001E3088"/>
    <w:rsid w:val="001E3266"/>
    <w:rsid w:val="001E3C72"/>
    <w:rsid w:val="001E3CFE"/>
    <w:rsid w:val="001E3F84"/>
    <w:rsid w:val="001E43C5"/>
    <w:rsid w:val="001E4BC9"/>
    <w:rsid w:val="001E4EB9"/>
    <w:rsid w:val="001E54E4"/>
    <w:rsid w:val="001E5C60"/>
    <w:rsid w:val="001E5EFC"/>
    <w:rsid w:val="001E654F"/>
    <w:rsid w:val="001E6963"/>
    <w:rsid w:val="001E7000"/>
    <w:rsid w:val="001E7117"/>
    <w:rsid w:val="001E79B4"/>
    <w:rsid w:val="001E7AD5"/>
    <w:rsid w:val="001F0B1E"/>
    <w:rsid w:val="001F0DF3"/>
    <w:rsid w:val="001F11C7"/>
    <w:rsid w:val="001F1442"/>
    <w:rsid w:val="001F1DE1"/>
    <w:rsid w:val="001F1F78"/>
    <w:rsid w:val="001F2379"/>
    <w:rsid w:val="001F2A02"/>
    <w:rsid w:val="001F32BD"/>
    <w:rsid w:val="001F37F3"/>
    <w:rsid w:val="001F4133"/>
    <w:rsid w:val="001F559B"/>
    <w:rsid w:val="001F5712"/>
    <w:rsid w:val="001F5926"/>
    <w:rsid w:val="001F6184"/>
    <w:rsid w:val="001F634A"/>
    <w:rsid w:val="001F63E6"/>
    <w:rsid w:val="001F64E4"/>
    <w:rsid w:val="001F657B"/>
    <w:rsid w:val="001F7F3C"/>
    <w:rsid w:val="002006C8"/>
    <w:rsid w:val="00200ADC"/>
    <w:rsid w:val="0020181C"/>
    <w:rsid w:val="00202028"/>
    <w:rsid w:val="0020276D"/>
    <w:rsid w:val="002028CA"/>
    <w:rsid w:val="0020415B"/>
    <w:rsid w:val="002043B1"/>
    <w:rsid w:val="00204443"/>
    <w:rsid w:val="0020493F"/>
    <w:rsid w:val="00204F55"/>
    <w:rsid w:val="00204F65"/>
    <w:rsid w:val="002052E7"/>
    <w:rsid w:val="00205363"/>
    <w:rsid w:val="002054AA"/>
    <w:rsid w:val="002056CF"/>
    <w:rsid w:val="002070E0"/>
    <w:rsid w:val="00207958"/>
    <w:rsid w:val="00207B86"/>
    <w:rsid w:val="00207F4C"/>
    <w:rsid w:val="002109FB"/>
    <w:rsid w:val="00210AA7"/>
    <w:rsid w:val="00210DC8"/>
    <w:rsid w:val="00210F18"/>
    <w:rsid w:val="002113C3"/>
    <w:rsid w:val="002123ED"/>
    <w:rsid w:val="0021254D"/>
    <w:rsid w:val="00213274"/>
    <w:rsid w:val="00213300"/>
    <w:rsid w:val="00213728"/>
    <w:rsid w:val="00214A46"/>
    <w:rsid w:val="00214ADC"/>
    <w:rsid w:val="00214E63"/>
    <w:rsid w:val="00215D0A"/>
    <w:rsid w:val="0021629D"/>
    <w:rsid w:val="00216849"/>
    <w:rsid w:val="00216B9C"/>
    <w:rsid w:val="0021749B"/>
    <w:rsid w:val="002177DE"/>
    <w:rsid w:val="0022040B"/>
    <w:rsid w:val="002204EF"/>
    <w:rsid w:val="00221133"/>
    <w:rsid w:val="00221917"/>
    <w:rsid w:val="00221A31"/>
    <w:rsid w:val="00221D2B"/>
    <w:rsid w:val="0022262D"/>
    <w:rsid w:val="002228DE"/>
    <w:rsid w:val="0022290E"/>
    <w:rsid w:val="0022354E"/>
    <w:rsid w:val="00223BA5"/>
    <w:rsid w:val="00223D08"/>
    <w:rsid w:val="00224334"/>
    <w:rsid w:val="00225AB2"/>
    <w:rsid w:val="002268B4"/>
    <w:rsid w:val="00226C41"/>
    <w:rsid w:val="00226F5D"/>
    <w:rsid w:val="00226F97"/>
    <w:rsid w:val="00226FE8"/>
    <w:rsid w:val="0022700F"/>
    <w:rsid w:val="00231F5C"/>
    <w:rsid w:val="00232F06"/>
    <w:rsid w:val="00233074"/>
    <w:rsid w:val="00233171"/>
    <w:rsid w:val="002336AD"/>
    <w:rsid w:val="00234936"/>
    <w:rsid w:val="00234AA6"/>
    <w:rsid w:val="0023523F"/>
    <w:rsid w:val="0023610B"/>
    <w:rsid w:val="00236166"/>
    <w:rsid w:val="002372BE"/>
    <w:rsid w:val="002375A2"/>
    <w:rsid w:val="0023773F"/>
    <w:rsid w:val="00237AA1"/>
    <w:rsid w:val="00237D85"/>
    <w:rsid w:val="00237F8C"/>
    <w:rsid w:val="0024146E"/>
    <w:rsid w:val="00241663"/>
    <w:rsid w:val="00241A7A"/>
    <w:rsid w:val="00241B5F"/>
    <w:rsid w:val="00241B83"/>
    <w:rsid w:val="00241F43"/>
    <w:rsid w:val="002428B6"/>
    <w:rsid w:val="00242B10"/>
    <w:rsid w:val="00242C52"/>
    <w:rsid w:val="00243330"/>
    <w:rsid w:val="00243E6D"/>
    <w:rsid w:val="00244FB8"/>
    <w:rsid w:val="0024510B"/>
    <w:rsid w:val="00245502"/>
    <w:rsid w:val="00245D64"/>
    <w:rsid w:val="00246DD2"/>
    <w:rsid w:val="00247456"/>
    <w:rsid w:val="002474E2"/>
    <w:rsid w:val="00247749"/>
    <w:rsid w:val="0024781D"/>
    <w:rsid w:val="0025097B"/>
    <w:rsid w:val="00250AAA"/>
    <w:rsid w:val="00250D6A"/>
    <w:rsid w:val="0025114B"/>
    <w:rsid w:val="00251213"/>
    <w:rsid w:val="00251622"/>
    <w:rsid w:val="00251986"/>
    <w:rsid w:val="00252B7C"/>
    <w:rsid w:val="00253099"/>
    <w:rsid w:val="00253109"/>
    <w:rsid w:val="00253235"/>
    <w:rsid w:val="002533A2"/>
    <w:rsid w:val="0025360A"/>
    <w:rsid w:val="00253DF9"/>
    <w:rsid w:val="00253E95"/>
    <w:rsid w:val="002547C2"/>
    <w:rsid w:val="00254C08"/>
    <w:rsid w:val="002550A9"/>
    <w:rsid w:val="00256865"/>
    <w:rsid w:val="00256EC9"/>
    <w:rsid w:val="00257ED0"/>
    <w:rsid w:val="00260881"/>
    <w:rsid w:val="002608B9"/>
    <w:rsid w:val="00260E5A"/>
    <w:rsid w:val="00261AA3"/>
    <w:rsid w:val="00263055"/>
    <w:rsid w:val="00263787"/>
    <w:rsid w:val="0026406C"/>
    <w:rsid w:val="0026408A"/>
    <w:rsid w:val="00264394"/>
    <w:rsid w:val="00264BF3"/>
    <w:rsid w:val="00264C3F"/>
    <w:rsid w:val="0026517A"/>
    <w:rsid w:val="002653B8"/>
    <w:rsid w:val="00265E13"/>
    <w:rsid w:val="00267677"/>
    <w:rsid w:val="00267698"/>
    <w:rsid w:val="0026770E"/>
    <w:rsid w:val="002678AE"/>
    <w:rsid w:val="002679C9"/>
    <w:rsid w:val="00271728"/>
    <w:rsid w:val="002722B5"/>
    <w:rsid w:val="00272D9C"/>
    <w:rsid w:val="00272F5C"/>
    <w:rsid w:val="0027342B"/>
    <w:rsid w:val="00273AD9"/>
    <w:rsid w:val="00273B9A"/>
    <w:rsid w:val="00274241"/>
    <w:rsid w:val="0027427B"/>
    <w:rsid w:val="00274D0B"/>
    <w:rsid w:val="002756B4"/>
    <w:rsid w:val="00275B7B"/>
    <w:rsid w:val="00275D4D"/>
    <w:rsid w:val="00275EB2"/>
    <w:rsid w:val="00276047"/>
    <w:rsid w:val="00276175"/>
    <w:rsid w:val="002764C9"/>
    <w:rsid w:val="002767A5"/>
    <w:rsid w:val="00276B4D"/>
    <w:rsid w:val="00277569"/>
    <w:rsid w:val="00277773"/>
    <w:rsid w:val="002778D1"/>
    <w:rsid w:val="00277CF2"/>
    <w:rsid w:val="00277E9A"/>
    <w:rsid w:val="002808DF"/>
    <w:rsid w:val="00280D2B"/>
    <w:rsid w:val="00281D33"/>
    <w:rsid w:val="00281DCC"/>
    <w:rsid w:val="002825FF"/>
    <w:rsid w:val="00283177"/>
    <w:rsid w:val="0028366D"/>
    <w:rsid w:val="00283893"/>
    <w:rsid w:val="002838EB"/>
    <w:rsid w:val="00283A32"/>
    <w:rsid w:val="00283D43"/>
    <w:rsid w:val="002845E1"/>
    <w:rsid w:val="00284729"/>
    <w:rsid w:val="00284C56"/>
    <w:rsid w:val="00285290"/>
    <w:rsid w:val="00285747"/>
    <w:rsid w:val="0028574F"/>
    <w:rsid w:val="002857E2"/>
    <w:rsid w:val="00285B4C"/>
    <w:rsid w:val="00285EA7"/>
    <w:rsid w:val="0028620E"/>
    <w:rsid w:val="002866D5"/>
    <w:rsid w:val="00286A2C"/>
    <w:rsid w:val="00287197"/>
    <w:rsid w:val="00287626"/>
    <w:rsid w:val="00287ADE"/>
    <w:rsid w:val="00287C71"/>
    <w:rsid w:val="00287CDA"/>
    <w:rsid w:val="00290302"/>
    <w:rsid w:val="0029052D"/>
    <w:rsid w:val="00290D57"/>
    <w:rsid w:val="00290F14"/>
    <w:rsid w:val="00291561"/>
    <w:rsid w:val="00292036"/>
    <w:rsid w:val="0029269E"/>
    <w:rsid w:val="00292D8C"/>
    <w:rsid w:val="002933CB"/>
    <w:rsid w:val="00294DC2"/>
    <w:rsid w:val="0029546C"/>
    <w:rsid w:val="002956C6"/>
    <w:rsid w:val="0029571B"/>
    <w:rsid w:val="00295897"/>
    <w:rsid w:val="00295C63"/>
    <w:rsid w:val="00295C88"/>
    <w:rsid w:val="00295D24"/>
    <w:rsid w:val="0029614A"/>
    <w:rsid w:val="00296182"/>
    <w:rsid w:val="00296202"/>
    <w:rsid w:val="00296277"/>
    <w:rsid w:val="00296B22"/>
    <w:rsid w:val="00296C99"/>
    <w:rsid w:val="00296FE9"/>
    <w:rsid w:val="002975B0"/>
    <w:rsid w:val="0029768E"/>
    <w:rsid w:val="002A020E"/>
    <w:rsid w:val="002A0325"/>
    <w:rsid w:val="002A0996"/>
    <w:rsid w:val="002A0A77"/>
    <w:rsid w:val="002A0DD5"/>
    <w:rsid w:val="002A1032"/>
    <w:rsid w:val="002A1B83"/>
    <w:rsid w:val="002A1F5C"/>
    <w:rsid w:val="002A1FB6"/>
    <w:rsid w:val="002A34D3"/>
    <w:rsid w:val="002A3931"/>
    <w:rsid w:val="002A3AF0"/>
    <w:rsid w:val="002A3C91"/>
    <w:rsid w:val="002A42BC"/>
    <w:rsid w:val="002A4517"/>
    <w:rsid w:val="002A4728"/>
    <w:rsid w:val="002A50D2"/>
    <w:rsid w:val="002A650B"/>
    <w:rsid w:val="002A6CF8"/>
    <w:rsid w:val="002A6D55"/>
    <w:rsid w:val="002A6EAE"/>
    <w:rsid w:val="002A6F87"/>
    <w:rsid w:val="002A736B"/>
    <w:rsid w:val="002A793B"/>
    <w:rsid w:val="002B02FD"/>
    <w:rsid w:val="002B06E1"/>
    <w:rsid w:val="002B0AE9"/>
    <w:rsid w:val="002B0B80"/>
    <w:rsid w:val="002B12D1"/>
    <w:rsid w:val="002B2398"/>
    <w:rsid w:val="002B28AA"/>
    <w:rsid w:val="002B2F0F"/>
    <w:rsid w:val="002B33E9"/>
    <w:rsid w:val="002B39F0"/>
    <w:rsid w:val="002B3F5F"/>
    <w:rsid w:val="002B3F9A"/>
    <w:rsid w:val="002B43CE"/>
    <w:rsid w:val="002B4CE4"/>
    <w:rsid w:val="002B4D36"/>
    <w:rsid w:val="002B5116"/>
    <w:rsid w:val="002B5742"/>
    <w:rsid w:val="002B5D13"/>
    <w:rsid w:val="002B6382"/>
    <w:rsid w:val="002B6900"/>
    <w:rsid w:val="002B6E32"/>
    <w:rsid w:val="002C05D8"/>
    <w:rsid w:val="002C0F4E"/>
    <w:rsid w:val="002C13A9"/>
    <w:rsid w:val="002C13E7"/>
    <w:rsid w:val="002C1500"/>
    <w:rsid w:val="002C182D"/>
    <w:rsid w:val="002C257B"/>
    <w:rsid w:val="002C25AC"/>
    <w:rsid w:val="002C25FD"/>
    <w:rsid w:val="002C2712"/>
    <w:rsid w:val="002C2BD2"/>
    <w:rsid w:val="002C2F8D"/>
    <w:rsid w:val="002C33F1"/>
    <w:rsid w:val="002C41D0"/>
    <w:rsid w:val="002C4672"/>
    <w:rsid w:val="002C48F0"/>
    <w:rsid w:val="002C4C45"/>
    <w:rsid w:val="002C4D72"/>
    <w:rsid w:val="002C6344"/>
    <w:rsid w:val="002C649F"/>
    <w:rsid w:val="002C6CE1"/>
    <w:rsid w:val="002C6CEA"/>
    <w:rsid w:val="002C77D5"/>
    <w:rsid w:val="002C7847"/>
    <w:rsid w:val="002C7CD0"/>
    <w:rsid w:val="002D0E6E"/>
    <w:rsid w:val="002D1FD0"/>
    <w:rsid w:val="002D279D"/>
    <w:rsid w:val="002D283A"/>
    <w:rsid w:val="002D2B96"/>
    <w:rsid w:val="002D2F70"/>
    <w:rsid w:val="002D3008"/>
    <w:rsid w:val="002D39FF"/>
    <w:rsid w:val="002D3B0A"/>
    <w:rsid w:val="002D3D8E"/>
    <w:rsid w:val="002D3F53"/>
    <w:rsid w:val="002D4636"/>
    <w:rsid w:val="002D4902"/>
    <w:rsid w:val="002D4BC3"/>
    <w:rsid w:val="002D4D9C"/>
    <w:rsid w:val="002D62D9"/>
    <w:rsid w:val="002D6949"/>
    <w:rsid w:val="002D7380"/>
    <w:rsid w:val="002D74C1"/>
    <w:rsid w:val="002D7FAF"/>
    <w:rsid w:val="002E0461"/>
    <w:rsid w:val="002E0DA8"/>
    <w:rsid w:val="002E0E58"/>
    <w:rsid w:val="002E1AAC"/>
    <w:rsid w:val="002E29D8"/>
    <w:rsid w:val="002E307A"/>
    <w:rsid w:val="002E31FE"/>
    <w:rsid w:val="002E3BC9"/>
    <w:rsid w:val="002E4171"/>
    <w:rsid w:val="002E43B6"/>
    <w:rsid w:val="002E4473"/>
    <w:rsid w:val="002E4513"/>
    <w:rsid w:val="002E4683"/>
    <w:rsid w:val="002E46A8"/>
    <w:rsid w:val="002E4ACB"/>
    <w:rsid w:val="002E4C2E"/>
    <w:rsid w:val="002E4D0E"/>
    <w:rsid w:val="002E5166"/>
    <w:rsid w:val="002E5A9D"/>
    <w:rsid w:val="002E609D"/>
    <w:rsid w:val="002E6996"/>
    <w:rsid w:val="002E6D48"/>
    <w:rsid w:val="002E6DB6"/>
    <w:rsid w:val="002E77EF"/>
    <w:rsid w:val="002E7C25"/>
    <w:rsid w:val="002E7C45"/>
    <w:rsid w:val="002E7E3B"/>
    <w:rsid w:val="002E7F43"/>
    <w:rsid w:val="002F0089"/>
    <w:rsid w:val="002F046F"/>
    <w:rsid w:val="002F0928"/>
    <w:rsid w:val="002F0AF7"/>
    <w:rsid w:val="002F0E21"/>
    <w:rsid w:val="002F161D"/>
    <w:rsid w:val="002F288C"/>
    <w:rsid w:val="002F29F3"/>
    <w:rsid w:val="002F2EAE"/>
    <w:rsid w:val="002F2F82"/>
    <w:rsid w:val="002F37C8"/>
    <w:rsid w:val="002F3A5B"/>
    <w:rsid w:val="002F3CEE"/>
    <w:rsid w:val="002F5334"/>
    <w:rsid w:val="002F533B"/>
    <w:rsid w:val="002F5417"/>
    <w:rsid w:val="002F5421"/>
    <w:rsid w:val="002F54F8"/>
    <w:rsid w:val="002F5FAD"/>
    <w:rsid w:val="002F613B"/>
    <w:rsid w:val="002F6457"/>
    <w:rsid w:val="002F67C9"/>
    <w:rsid w:val="002F68B7"/>
    <w:rsid w:val="002F6B75"/>
    <w:rsid w:val="002F70E0"/>
    <w:rsid w:val="002F711C"/>
    <w:rsid w:val="002F71CF"/>
    <w:rsid w:val="002F7EA6"/>
    <w:rsid w:val="003001F5"/>
    <w:rsid w:val="003004B3"/>
    <w:rsid w:val="00300C0C"/>
    <w:rsid w:val="00300C99"/>
    <w:rsid w:val="00300FA3"/>
    <w:rsid w:val="00300FFD"/>
    <w:rsid w:val="003015BB"/>
    <w:rsid w:val="003016BC"/>
    <w:rsid w:val="003021F0"/>
    <w:rsid w:val="003026E6"/>
    <w:rsid w:val="00302753"/>
    <w:rsid w:val="00302936"/>
    <w:rsid w:val="00302A94"/>
    <w:rsid w:val="0030301E"/>
    <w:rsid w:val="003036E6"/>
    <w:rsid w:val="00303F69"/>
    <w:rsid w:val="00304DA2"/>
    <w:rsid w:val="00304E06"/>
    <w:rsid w:val="00304E9B"/>
    <w:rsid w:val="0030535D"/>
    <w:rsid w:val="00305A59"/>
    <w:rsid w:val="00306491"/>
    <w:rsid w:val="0030656F"/>
    <w:rsid w:val="00306FE7"/>
    <w:rsid w:val="00307018"/>
    <w:rsid w:val="00307045"/>
    <w:rsid w:val="00310559"/>
    <w:rsid w:val="00310E31"/>
    <w:rsid w:val="00310F2A"/>
    <w:rsid w:val="003118BA"/>
    <w:rsid w:val="00311E23"/>
    <w:rsid w:val="0031208C"/>
    <w:rsid w:val="003121AF"/>
    <w:rsid w:val="0031223C"/>
    <w:rsid w:val="003123CB"/>
    <w:rsid w:val="00312942"/>
    <w:rsid w:val="00312EAF"/>
    <w:rsid w:val="00312F75"/>
    <w:rsid w:val="00313125"/>
    <w:rsid w:val="003137A9"/>
    <w:rsid w:val="003138CD"/>
    <w:rsid w:val="0031395F"/>
    <w:rsid w:val="00313DD5"/>
    <w:rsid w:val="00314F11"/>
    <w:rsid w:val="0031573F"/>
    <w:rsid w:val="00315A70"/>
    <w:rsid w:val="00316185"/>
    <w:rsid w:val="003161E1"/>
    <w:rsid w:val="00316A0E"/>
    <w:rsid w:val="00316E9F"/>
    <w:rsid w:val="00317DC2"/>
    <w:rsid w:val="00320631"/>
    <w:rsid w:val="0032097A"/>
    <w:rsid w:val="00320BBD"/>
    <w:rsid w:val="0032169D"/>
    <w:rsid w:val="00321759"/>
    <w:rsid w:val="00322E9A"/>
    <w:rsid w:val="00322EB3"/>
    <w:rsid w:val="00323791"/>
    <w:rsid w:val="00323B68"/>
    <w:rsid w:val="00323CE4"/>
    <w:rsid w:val="00324021"/>
    <w:rsid w:val="00324068"/>
    <w:rsid w:val="003242DD"/>
    <w:rsid w:val="00324E88"/>
    <w:rsid w:val="00324F32"/>
    <w:rsid w:val="00325075"/>
    <w:rsid w:val="0032510F"/>
    <w:rsid w:val="00325777"/>
    <w:rsid w:val="00325BDA"/>
    <w:rsid w:val="00325D7E"/>
    <w:rsid w:val="00327248"/>
    <w:rsid w:val="0032781B"/>
    <w:rsid w:val="00327FE2"/>
    <w:rsid w:val="0033024C"/>
    <w:rsid w:val="00330271"/>
    <w:rsid w:val="00330735"/>
    <w:rsid w:val="00330D35"/>
    <w:rsid w:val="00331B1D"/>
    <w:rsid w:val="00331F6F"/>
    <w:rsid w:val="003326F4"/>
    <w:rsid w:val="00332831"/>
    <w:rsid w:val="0033399A"/>
    <w:rsid w:val="003340F1"/>
    <w:rsid w:val="003343C1"/>
    <w:rsid w:val="00334EC2"/>
    <w:rsid w:val="00335421"/>
    <w:rsid w:val="00335553"/>
    <w:rsid w:val="003359EC"/>
    <w:rsid w:val="00336623"/>
    <w:rsid w:val="00336967"/>
    <w:rsid w:val="00337092"/>
    <w:rsid w:val="003374BD"/>
    <w:rsid w:val="00337A3F"/>
    <w:rsid w:val="00337E6B"/>
    <w:rsid w:val="00340025"/>
    <w:rsid w:val="00340521"/>
    <w:rsid w:val="00340688"/>
    <w:rsid w:val="003406A7"/>
    <w:rsid w:val="00341547"/>
    <w:rsid w:val="003419AC"/>
    <w:rsid w:val="00341BC6"/>
    <w:rsid w:val="00341FA8"/>
    <w:rsid w:val="0034250F"/>
    <w:rsid w:val="00342A08"/>
    <w:rsid w:val="00342F76"/>
    <w:rsid w:val="003435C8"/>
    <w:rsid w:val="00343650"/>
    <w:rsid w:val="0034382B"/>
    <w:rsid w:val="0034402E"/>
    <w:rsid w:val="00344A8A"/>
    <w:rsid w:val="00344D68"/>
    <w:rsid w:val="00344F41"/>
    <w:rsid w:val="003459E2"/>
    <w:rsid w:val="00346125"/>
    <w:rsid w:val="00347A7F"/>
    <w:rsid w:val="0035081F"/>
    <w:rsid w:val="00351B34"/>
    <w:rsid w:val="003520D9"/>
    <w:rsid w:val="003528F1"/>
    <w:rsid w:val="003541E8"/>
    <w:rsid w:val="00354FE9"/>
    <w:rsid w:val="003554A2"/>
    <w:rsid w:val="003554EB"/>
    <w:rsid w:val="00355728"/>
    <w:rsid w:val="00355760"/>
    <w:rsid w:val="00355DB8"/>
    <w:rsid w:val="00356422"/>
    <w:rsid w:val="003564FD"/>
    <w:rsid w:val="00357607"/>
    <w:rsid w:val="00360C0D"/>
    <w:rsid w:val="00360CF9"/>
    <w:rsid w:val="00360F6D"/>
    <w:rsid w:val="00361189"/>
    <w:rsid w:val="00361241"/>
    <w:rsid w:val="00361615"/>
    <w:rsid w:val="00361DFD"/>
    <w:rsid w:val="00362D05"/>
    <w:rsid w:val="00362DF8"/>
    <w:rsid w:val="0036330D"/>
    <w:rsid w:val="003636CF"/>
    <w:rsid w:val="0036389A"/>
    <w:rsid w:val="00363FF1"/>
    <w:rsid w:val="00364113"/>
    <w:rsid w:val="00364412"/>
    <w:rsid w:val="0036487D"/>
    <w:rsid w:val="00364DBA"/>
    <w:rsid w:val="00364DCC"/>
    <w:rsid w:val="003654D0"/>
    <w:rsid w:val="00365923"/>
    <w:rsid w:val="00365D7E"/>
    <w:rsid w:val="0036615D"/>
    <w:rsid w:val="003662E8"/>
    <w:rsid w:val="00366624"/>
    <w:rsid w:val="003666C3"/>
    <w:rsid w:val="003668B4"/>
    <w:rsid w:val="00366F6C"/>
    <w:rsid w:val="0036776B"/>
    <w:rsid w:val="00367921"/>
    <w:rsid w:val="00367CC4"/>
    <w:rsid w:val="003702DB"/>
    <w:rsid w:val="00370573"/>
    <w:rsid w:val="003708F5"/>
    <w:rsid w:val="0037103C"/>
    <w:rsid w:val="00371EEE"/>
    <w:rsid w:val="0037200C"/>
    <w:rsid w:val="00372028"/>
    <w:rsid w:val="00372B99"/>
    <w:rsid w:val="00372DC4"/>
    <w:rsid w:val="0037314F"/>
    <w:rsid w:val="003731B8"/>
    <w:rsid w:val="00373DA6"/>
    <w:rsid w:val="00374A34"/>
    <w:rsid w:val="00375321"/>
    <w:rsid w:val="00375489"/>
    <w:rsid w:val="003754BA"/>
    <w:rsid w:val="003757EA"/>
    <w:rsid w:val="00375BD7"/>
    <w:rsid w:val="003761A7"/>
    <w:rsid w:val="003766E7"/>
    <w:rsid w:val="00376ECF"/>
    <w:rsid w:val="00377438"/>
    <w:rsid w:val="0037781D"/>
    <w:rsid w:val="00377942"/>
    <w:rsid w:val="00377A37"/>
    <w:rsid w:val="00377AA3"/>
    <w:rsid w:val="00377B84"/>
    <w:rsid w:val="00377C1B"/>
    <w:rsid w:val="00380234"/>
    <w:rsid w:val="0038098D"/>
    <w:rsid w:val="003809C1"/>
    <w:rsid w:val="00380CAC"/>
    <w:rsid w:val="003813F7"/>
    <w:rsid w:val="00381A27"/>
    <w:rsid w:val="00381D56"/>
    <w:rsid w:val="00382604"/>
    <w:rsid w:val="0038265D"/>
    <w:rsid w:val="003826A7"/>
    <w:rsid w:val="0038274F"/>
    <w:rsid w:val="003830FA"/>
    <w:rsid w:val="00383A66"/>
    <w:rsid w:val="00384A61"/>
    <w:rsid w:val="00384F4F"/>
    <w:rsid w:val="00385B06"/>
    <w:rsid w:val="00385BF8"/>
    <w:rsid w:val="00385CAF"/>
    <w:rsid w:val="00385CD2"/>
    <w:rsid w:val="00386A29"/>
    <w:rsid w:val="00387334"/>
    <w:rsid w:val="00387B44"/>
    <w:rsid w:val="00387EAA"/>
    <w:rsid w:val="00387F19"/>
    <w:rsid w:val="00390724"/>
    <w:rsid w:val="0039075D"/>
    <w:rsid w:val="00390F8B"/>
    <w:rsid w:val="00391523"/>
    <w:rsid w:val="00391A0B"/>
    <w:rsid w:val="00391A44"/>
    <w:rsid w:val="00391D8D"/>
    <w:rsid w:val="003923FD"/>
    <w:rsid w:val="00392FA4"/>
    <w:rsid w:val="00393267"/>
    <w:rsid w:val="00394749"/>
    <w:rsid w:val="0039486A"/>
    <w:rsid w:val="00394DD3"/>
    <w:rsid w:val="00395336"/>
    <w:rsid w:val="00395453"/>
    <w:rsid w:val="0039554C"/>
    <w:rsid w:val="00395779"/>
    <w:rsid w:val="00395D66"/>
    <w:rsid w:val="0039604C"/>
    <w:rsid w:val="003963DF"/>
    <w:rsid w:val="003964E4"/>
    <w:rsid w:val="003965B1"/>
    <w:rsid w:val="00396660"/>
    <w:rsid w:val="003966A5"/>
    <w:rsid w:val="003967CD"/>
    <w:rsid w:val="00396A8D"/>
    <w:rsid w:val="003A0628"/>
    <w:rsid w:val="003A087B"/>
    <w:rsid w:val="003A0A59"/>
    <w:rsid w:val="003A0C7F"/>
    <w:rsid w:val="003A108D"/>
    <w:rsid w:val="003A1458"/>
    <w:rsid w:val="003A1DF6"/>
    <w:rsid w:val="003A2041"/>
    <w:rsid w:val="003A26F0"/>
    <w:rsid w:val="003A2DE2"/>
    <w:rsid w:val="003A3150"/>
    <w:rsid w:val="003A3A4B"/>
    <w:rsid w:val="003A3EBD"/>
    <w:rsid w:val="003A41BF"/>
    <w:rsid w:val="003A49CF"/>
    <w:rsid w:val="003A51B5"/>
    <w:rsid w:val="003A5F5F"/>
    <w:rsid w:val="003A6BE1"/>
    <w:rsid w:val="003A6C51"/>
    <w:rsid w:val="003A720D"/>
    <w:rsid w:val="003A74EA"/>
    <w:rsid w:val="003A79E6"/>
    <w:rsid w:val="003A7C0C"/>
    <w:rsid w:val="003B0352"/>
    <w:rsid w:val="003B0D4D"/>
    <w:rsid w:val="003B131D"/>
    <w:rsid w:val="003B1514"/>
    <w:rsid w:val="003B1812"/>
    <w:rsid w:val="003B223A"/>
    <w:rsid w:val="003B22B5"/>
    <w:rsid w:val="003B25AE"/>
    <w:rsid w:val="003B25DB"/>
    <w:rsid w:val="003B2904"/>
    <w:rsid w:val="003B3004"/>
    <w:rsid w:val="003B41B7"/>
    <w:rsid w:val="003B5C91"/>
    <w:rsid w:val="003B5FDA"/>
    <w:rsid w:val="003B606A"/>
    <w:rsid w:val="003B66ED"/>
    <w:rsid w:val="003B6976"/>
    <w:rsid w:val="003B6CF6"/>
    <w:rsid w:val="003B6DA8"/>
    <w:rsid w:val="003B7251"/>
    <w:rsid w:val="003B734A"/>
    <w:rsid w:val="003C0792"/>
    <w:rsid w:val="003C0C8E"/>
    <w:rsid w:val="003C0CE2"/>
    <w:rsid w:val="003C1561"/>
    <w:rsid w:val="003C1680"/>
    <w:rsid w:val="003C19D9"/>
    <w:rsid w:val="003C1AD7"/>
    <w:rsid w:val="003C1CEF"/>
    <w:rsid w:val="003C1EEC"/>
    <w:rsid w:val="003C2E9F"/>
    <w:rsid w:val="003C30A6"/>
    <w:rsid w:val="003C33BA"/>
    <w:rsid w:val="003C33EB"/>
    <w:rsid w:val="003C372A"/>
    <w:rsid w:val="003C4A2A"/>
    <w:rsid w:val="003C4CC1"/>
    <w:rsid w:val="003C55F3"/>
    <w:rsid w:val="003C5E8B"/>
    <w:rsid w:val="003C64DF"/>
    <w:rsid w:val="003C6512"/>
    <w:rsid w:val="003C6AF6"/>
    <w:rsid w:val="003C6CCC"/>
    <w:rsid w:val="003C6FC1"/>
    <w:rsid w:val="003C72C7"/>
    <w:rsid w:val="003C7509"/>
    <w:rsid w:val="003C79CD"/>
    <w:rsid w:val="003C7C24"/>
    <w:rsid w:val="003C7CCD"/>
    <w:rsid w:val="003C7D3C"/>
    <w:rsid w:val="003D06FE"/>
    <w:rsid w:val="003D162B"/>
    <w:rsid w:val="003D1E16"/>
    <w:rsid w:val="003D24CD"/>
    <w:rsid w:val="003D26C2"/>
    <w:rsid w:val="003D2752"/>
    <w:rsid w:val="003D28A5"/>
    <w:rsid w:val="003D2A8A"/>
    <w:rsid w:val="003D2CA2"/>
    <w:rsid w:val="003D31FC"/>
    <w:rsid w:val="003D3930"/>
    <w:rsid w:val="003D3A98"/>
    <w:rsid w:val="003D3B63"/>
    <w:rsid w:val="003D4369"/>
    <w:rsid w:val="003D43A5"/>
    <w:rsid w:val="003D43EB"/>
    <w:rsid w:val="003D545A"/>
    <w:rsid w:val="003D54D6"/>
    <w:rsid w:val="003D569B"/>
    <w:rsid w:val="003D607A"/>
    <w:rsid w:val="003D678E"/>
    <w:rsid w:val="003D71B1"/>
    <w:rsid w:val="003D734B"/>
    <w:rsid w:val="003D75B1"/>
    <w:rsid w:val="003D7C3E"/>
    <w:rsid w:val="003D7CD3"/>
    <w:rsid w:val="003D7CF8"/>
    <w:rsid w:val="003E0664"/>
    <w:rsid w:val="003E246E"/>
    <w:rsid w:val="003E2866"/>
    <w:rsid w:val="003E289A"/>
    <w:rsid w:val="003E29A8"/>
    <w:rsid w:val="003E2B94"/>
    <w:rsid w:val="003E2F5D"/>
    <w:rsid w:val="003E3390"/>
    <w:rsid w:val="003E3B4E"/>
    <w:rsid w:val="003E3F3E"/>
    <w:rsid w:val="003E4576"/>
    <w:rsid w:val="003E4628"/>
    <w:rsid w:val="003E485D"/>
    <w:rsid w:val="003E543A"/>
    <w:rsid w:val="003E548B"/>
    <w:rsid w:val="003E584B"/>
    <w:rsid w:val="003E5B3E"/>
    <w:rsid w:val="003E6261"/>
    <w:rsid w:val="003E67F4"/>
    <w:rsid w:val="003E696C"/>
    <w:rsid w:val="003E6B4E"/>
    <w:rsid w:val="003E7B0C"/>
    <w:rsid w:val="003F0136"/>
    <w:rsid w:val="003F06BA"/>
    <w:rsid w:val="003F0CEF"/>
    <w:rsid w:val="003F1925"/>
    <w:rsid w:val="003F1E7E"/>
    <w:rsid w:val="003F240C"/>
    <w:rsid w:val="003F29B7"/>
    <w:rsid w:val="003F37F4"/>
    <w:rsid w:val="003F3A1E"/>
    <w:rsid w:val="003F3B29"/>
    <w:rsid w:val="003F4474"/>
    <w:rsid w:val="003F47B2"/>
    <w:rsid w:val="003F5A4B"/>
    <w:rsid w:val="003F62F7"/>
    <w:rsid w:val="003F6B67"/>
    <w:rsid w:val="003F6EF2"/>
    <w:rsid w:val="003F72DD"/>
    <w:rsid w:val="003F72E7"/>
    <w:rsid w:val="003F732E"/>
    <w:rsid w:val="003F74E0"/>
    <w:rsid w:val="003F7684"/>
    <w:rsid w:val="003F7D92"/>
    <w:rsid w:val="003F7DF0"/>
    <w:rsid w:val="00401382"/>
    <w:rsid w:val="0040160D"/>
    <w:rsid w:val="004018E4"/>
    <w:rsid w:val="00401B14"/>
    <w:rsid w:val="00401C1A"/>
    <w:rsid w:val="004029C1"/>
    <w:rsid w:val="00402A01"/>
    <w:rsid w:val="004031D3"/>
    <w:rsid w:val="00404679"/>
    <w:rsid w:val="00404AE5"/>
    <w:rsid w:val="0040504E"/>
    <w:rsid w:val="004051DD"/>
    <w:rsid w:val="0040586A"/>
    <w:rsid w:val="00405A67"/>
    <w:rsid w:val="00405F61"/>
    <w:rsid w:val="00406163"/>
    <w:rsid w:val="00406DBE"/>
    <w:rsid w:val="00406E4C"/>
    <w:rsid w:val="0040700A"/>
    <w:rsid w:val="00407288"/>
    <w:rsid w:val="00407D7A"/>
    <w:rsid w:val="00407FEC"/>
    <w:rsid w:val="004100A2"/>
    <w:rsid w:val="00410DB5"/>
    <w:rsid w:val="004112CD"/>
    <w:rsid w:val="00411CDA"/>
    <w:rsid w:val="00412003"/>
    <w:rsid w:val="00412C6D"/>
    <w:rsid w:val="00412D53"/>
    <w:rsid w:val="00412ECA"/>
    <w:rsid w:val="0041329F"/>
    <w:rsid w:val="004134B9"/>
    <w:rsid w:val="004136B2"/>
    <w:rsid w:val="00413703"/>
    <w:rsid w:val="00413B5D"/>
    <w:rsid w:val="00413C33"/>
    <w:rsid w:val="0041452C"/>
    <w:rsid w:val="00414658"/>
    <w:rsid w:val="00414916"/>
    <w:rsid w:val="00414B1B"/>
    <w:rsid w:val="0041527C"/>
    <w:rsid w:val="004152C6"/>
    <w:rsid w:val="00415C29"/>
    <w:rsid w:val="0041635E"/>
    <w:rsid w:val="004164EE"/>
    <w:rsid w:val="00416F6E"/>
    <w:rsid w:val="004170B3"/>
    <w:rsid w:val="00417321"/>
    <w:rsid w:val="0041748B"/>
    <w:rsid w:val="00417777"/>
    <w:rsid w:val="00417AEF"/>
    <w:rsid w:val="00417B88"/>
    <w:rsid w:val="00417E53"/>
    <w:rsid w:val="00420081"/>
    <w:rsid w:val="00420721"/>
    <w:rsid w:val="0042125D"/>
    <w:rsid w:val="00421600"/>
    <w:rsid w:val="004217AA"/>
    <w:rsid w:val="00421957"/>
    <w:rsid w:val="00421B7F"/>
    <w:rsid w:val="004222A1"/>
    <w:rsid w:val="00422717"/>
    <w:rsid w:val="00422A00"/>
    <w:rsid w:val="00422B7D"/>
    <w:rsid w:val="00422F8A"/>
    <w:rsid w:val="00423011"/>
    <w:rsid w:val="00423640"/>
    <w:rsid w:val="004237AE"/>
    <w:rsid w:val="00423D73"/>
    <w:rsid w:val="00424A6F"/>
    <w:rsid w:val="00424CA6"/>
    <w:rsid w:val="00424E8D"/>
    <w:rsid w:val="004252ED"/>
    <w:rsid w:val="00425505"/>
    <w:rsid w:val="00425EE3"/>
    <w:rsid w:val="004261BB"/>
    <w:rsid w:val="00426677"/>
    <w:rsid w:val="00426AD5"/>
    <w:rsid w:val="00426F3F"/>
    <w:rsid w:val="00427C6F"/>
    <w:rsid w:val="00427CF4"/>
    <w:rsid w:val="00430183"/>
    <w:rsid w:val="0043039A"/>
    <w:rsid w:val="004304D5"/>
    <w:rsid w:val="00430835"/>
    <w:rsid w:val="00430BC0"/>
    <w:rsid w:val="00431334"/>
    <w:rsid w:val="00431456"/>
    <w:rsid w:val="00431F98"/>
    <w:rsid w:val="00432556"/>
    <w:rsid w:val="004328E5"/>
    <w:rsid w:val="00432BB1"/>
    <w:rsid w:val="00432D64"/>
    <w:rsid w:val="004333D7"/>
    <w:rsid w:val="00433CEF"/>
    <w:rsid w:val="0043434E"/>
    <w:rsid w:val="00434394"/>
    <w:rsid w:val="00434708"/>
    <w:rsid w:val="00434C26"/>
    <w:rsid w:val="00435017"/>
    <w:rsid w:val="00435971"/>
    <w:rsid w:val="00435BFB"/>
    <w:rsid w:val="00436555"/>
    <w:rsid w:val="004365BF"/>
    <w:rsid w:val="00437422"/>
    <w:rsid w:val="00437FEB"/>
    <w:rsid w:val="00440DD4"/>
    <w:rsid w:val="00440FC8"/>
    <w:rsid w:val="0044100E"/>
    <w:rsid w:val="00441F5D"/>
    <w:rsid w:val="004424C9"/>
    <w:rsid w:val="00442858"/>
    <w:rsid w:val="00442A49"/>
    <w:rsid w:val="00442A85"/>
    <w:rsid w:val="00443439"/>
    <w:rsid w:val="00443544"/>
    <w:rsid w:val="004439BC"/>
    <w:rsid w:val="00443FD3"/>
    <w:rsid w:val="004450AA"/>
    <w:rsid w:val="00445779"/>
    <w:rsid w:val="004457A8"/>
    <w:rsid w:val="00445864"/>
    <w:rsid w:val="00445B00"/>
    <w:rsid w:val="00445E87"/>
    <w:rsid w:val="0044642E"/>
    <w:rsid w:val="00446516"/>
    <w:rsid w:val="00446C4C"/>
    <w:rsid w:val="00446C67"/>
    <w:rsid w:val="00446D34"/>
    <w:rsid w:val="00447A49"/>
    <w:rsid w:val="0045042E"/>
    <w:rsid w:val="004511BA"/>
    <w:rsid w:val="0045157F"/>
    <w:rsid w:val="004519A1"/>
    <w:rsid w:val="004524B5"/>
    <w:rsid w:val="00452CA0"/>
    <w:rsid w:val="00452F59"/>
    <w:rsid w:val="00453AFC"/>
    <w:rsid w:val="00454619"/>
    <w:rsid w:val="00454A79"/>
    <w:rsid w:val="00454C74"/>
    <w:rsid w:val="00454C84"/>
    <w:rsid w:val="004552EC"/>
    <w:rsid w:val="004554D6"/>
    <w:rsid w:val="004557A2"/>
    <w:rsid w:val="00455A48"/>
    <w:rsid w:val="00455A97"/>
    <w:rsid w:val="0045676C"/>
    <w:rsid w:val="00456FE1"/>
    <w:rsid w:val="0045706C"/>
    <w:rsid w:val="00457251"/>
    <w:rsid w:val="00457791"/>
    <w:rsid w:val="00457C9F"/>
    <w:rsid w:val="00457F15"/>
    <w:rsid w:val="00460200"/>
    <w:rsid w:val="0046043D"/>
    <w:rsid w:val="0046079A"/>
    <w:rsid w:val="0046097B"/>
    <w:rsid w:val="00460AAB"/>
    <w:rsid w:val="00460C47"/>
    <w:rsid w:val="00461934"/>
    <w:rsid w:val="00461F9C"/>
    <w:rsid w:val="0046204D"/>
    <w:rsid w:val="00462F1F"/>
    <w:rsid w:val="00463394"/>
    <w:rsid w:val="004646E4"/>
    <w:rsid w:val="00464C10"/>
    <w:rsid w:val="00464F33"/>
    <w:rsid w:val="00464FEE"/>
    <w:rsid w:val="0046509C"/>
    <w:rsid w:val="00465BAA"/>
    <w:rsid w:val="00465E70"/>
    <w:rsid w:val="00466493"/>
    <w:rsid w:val="00466DDD"/>
    <w:rsid w:val="00467050"/>
    <w:rsid w:val="004670F0"/>
    <w:rsid w:val="004676F8"/>
    <w:rsid w:val="00467BEA"/>
    <w:rsid w:val="00467D7E"/>
    <w:rsid w:val="00470681"/>
    <w:rsid w:val="00470C18"/>
    <w:rsid w:val="00471486"/>
    <w:rsid w:val="00471968"/>
    <w:rsid w:val="00471E5A"/>
    <w:rsid w:val="00471EA2"/>
    <w:rsid w:val="00472379"/>
    <w:rsid w:val="00472AFE"/>
    <w:rsid w:val="00472BE9"/>
    <w:rsid w:val="0047330A"/>
    <w:rsid w:val="0047371D"/>
    <w:rsid w:val="004738E2"/>
    <w:rsid w:val="00473979"/>
    <w:rsid w:val="00473A28"/>
    <w:rsid w:val="004751AD"/>
    <w:rsid w:val="00475A4F"/>
    <w:rsid w:val="00476171"/>
    <w:rsid w:val="004761D1"/>
    <w:rsid w:val="004766ED"/>
    <w:rsid w:val="00476CAA"/>
    <w:rsid w:val="00477362"/>
    <w:rsid w:val="004774D8"/>
    <w:rsid w:val="00481333"/>
    <w:rsid w:val="0048174E"/>
    <w:rsid w:val="004818DB"/>
    <w:rsid w:val="00481B4E"/>
    <w:rsid w:val="00481FC3"/>
    <w:rsid w:val="0048264F"/>
    <w:rsid w:val="00482B1A"/>
    <w:rsid w:val="00482B30"/>
    <w:rsid w:val="00482FE1"/>
    <w:rsid w:val="0048309D"/>
    <w:rsid w:val="0048368E"/>
    <w:rsid w:val="004838F5"/>
    <w:rsid w:val="00483DFC"/>
    <w:rsid w:val="00484468"/>
    <w:rsid w:val="00484717"/>
    <w:rsid w:val="00484BCD"/>
    <w:rsid w:val="00484EBF"/>
    <w:rsid w:val="00484F17"/>
    <w:rsid w:val="004853E2"/>
    <w:rsid w:val="00486BCA"/>
    <w:rsid w:val="004870E8"/>
    <w:rsid w:val="00487756"/>
    <w:rsid w:val="004905EF"/>
    <w:rsid w:val="00490BC2"/>
    <w:rsid w:val="00490D11"/>
    <w:rsid w:val="004915F4"/>
    <w:rsid w:val="0049195C"/>
    <w:rsid w:val="00491F90"/>
    <w:rsid w:val="0049234A"/>
    <w:rsid w:val="00492D36"/>
    <w:rsid w:val="00492E99"/>
    <w:rsid w:val="00493514"/>
    <w:rsid w:val="00493AA5"/>
    <w:rsid w:val="00493F9D"/>
    <w:rsid w:val="00493FD1"/>
    <w:rsid w:val="004948DA"/>
    <w:rsid w:val="00494C6B"/>
    <w:rsid w:val="00494DA8"/>
    <w:rsid w:val="00495267"/>
    <w:rsid w:val="00495A27"/>
    <w:rsid w:val="00496A2B"/>
    <w:rsid w:val="00497035"/>
    <w:rsid w:val="00497295"/>
    <w:rsid w:val="004975F8"/>
    <w:rsid w:val="004978FA"/>
    <w:rsid w:val="00497E8E"/>
    <w:rsid w:val="00497F71"/>
    <w:rsid w:val="00497FDD"/>
    <w:rsid w:val="004A009C"/>
    <w:rsid w:val="004A0161"/>
    <w:rsid w:val="004A0339"/>
    <w:rsid w:val="004A0769"/>
    <w:rsid w:val="004A0965"/>
    <w:rsid w:val="004A0DB2"/>
    <w:rsid w:val="004A20E2"/>
    <w:rsid w:val="004A250C"/>
    <w:rsid w:val="004A26E0"/>
    <w:rsid w:val="004A2803"/>
    <w:rsid w:val="004A40EB"/>
    <w:rsid w:val="004A4128"/>
    <w:rsid w:val="004A4689"/>
    <w:rsid w:val="004A47A6"/>
    <w:rsid w:val="004A56E5"/>
    <w:rsid w:val="004A6460"/>
    <w:rsid w:val="004A67BE"/>
    <w:rsid w:val="004A67E8"/>
    <w:rsid w:val="004A6CE8"/>
    <w:rsid w:val="004A7926"/>
    <w:rsid w:val="004A7A81"/>
    <w:rsid w:val="004B06ED"/>
    <w:rsid w:val="004B08EA"/>
    <w:rsid w:val="004B0A03"/>
    <w:rsid w:val="004B0CA3"/>
    <w:rsid w:val="004B0E11"/>
    <w:rsid w:val="004B0F90"/>
    <w:rsid w:val="004B1890"/>
    <w:rsid w:val="004B197E"/>
    <w:rsid w:val="004B1D89"/>
    <w:rsid w:val="004B20AF"/>
    <w:rsid w:val="004B24AD"/>
    <w:rsid w:val="004B2CF9"/>
    <w:rsid w:val="004B2D84"/>
    <w:rsid w:val="004B2E60"/>
    <w:rsid w:val="004B2E71"/>
    <w:rsid w:val="004B3111"/>
    <w:rsid w:val="004B361E"/>
    <w:rsid w:val="004B3628"/>
    <w:rsid w:val="004B3F16"/>
    <w:rsid w:val="004B4D13"/>
    <w:rsid w:val="004B5801"/>
    <w:rsid w:val="004B5BD2"/>
    <w:rsid w:val="004B5CA5"/>
    <w:rsid w:val="004B6200"/>
    <w:rsid w:val="004B6F05"/>
    <w:rsid w:val="004B7910"/>
    <w:rsid w:val="004B7AE2"/>
    <w:rsid w:val="004B7EE4"/>
    <w:rsid w:val="004C0408"/>
    <w:rsid w:val="004C0453"/>
    <w:rsid w:val="004C0BBC"/>
    <w:rsid w:val="004C0D27"/>
    <w:rsid w:val="004C0D2F"/>
    <w:rsid w:val="004C1990"/>
    <w:rsid w:val="004C2F28"/>
    <w:rsid w:val="004C303C"/>
    <w:rsid w:val="004C33F1"/>
    <w:rsid w:val="004C39D8"/>
    <w:rsid w:val="004C3C19"/>
    <w:rsid w:val="004C3E77"/>
    <w:rsid w:val="004C42B6"/>
    <w:rsid w:val="004C4CBC"/>
    <w:rsid w:val="004C4D95"/>
    <w:rsid w:val="004C4DDE"/>
    <w:rsid w:val="004C4E1A"/>
    <w:rsid w:val="004C59BC"/>
    <w:rsid w:val="004C5BEE"/>
    <w:rsid w:val="004C5ECC"/>
    <w:rsid w:val="004C6365"/>
    <w:rsid w:val="004C6444"/>
    <w:rsid w:val="004C6D98"/>
    <w:rsid w:val="004C7223"/>
    <w:rsid w:val="004C7389"/>
    <w:rsid w:val="004C7BF9"/>
    <w:rsid w:val="004D0625"/>
    <w:rsid w:val="004D0E40"/>
    <w:rsid w:val="004D0FB8"/>
    <w:rsid w:val="004D1E24"/>
    <w:rsid w:val="004D1F73"/>
    <w:rsid w:val="004D1FE7"/>
    <w:rsid w:val="004D2198"/>
    <w:rsid w:val="004D237A"/>
    <w:rsid w:val="004D33CD"/>
    <w:rsid w:val="004D4141"/>
    <w:rsid w:val="004D4302"/>
    <w:rsid w:val="004D449B"/>
    <w:rsid w:val="004D4C6A"/>
    <w:rsid w:val="004D4DD6"/>
    <w:rsid w:val="004D519C"/>
    <w:rsid w:val="004D52E4"/>
    <w:rsid w:val="004D580B"/>
    <w:rsid w:val="004D5BD2"/>
    <w:rsid w:val="004D6040"/>
    <w:rsid w:val="004D6229"/>
    <w:rsid w:val="004D694D"/>
    <w:rsid w:val="004D6F07"/>
    <w:rsid w:val="004D7270"/>
    <w:rsid w:val="004D739F"/>
    <w:rsid w:val="004D7769"/>
    <w:rsid w:val="004D7A38"/>
    <w:rsid w:val="004D7AFC"/>
    <w:rsid w:val="004E003F"/>
    <w:rsid w:val="004E010D"/>
    <w:rsid w:val="004E02A0"/>
    <w:rsid w:val="004E0493"/>
    <w:rsid w:val="004E0496"/>
    <w:rsid w:val="004E078B"/>
    <w:rsid w:val="004E0B19"/>
    <w:rsid w:val="004E0D4E"/>
    <w:rsid w:val="004E0DDB"/>
    <w:rsid w:val="004E1587"/>
    <w:rsid w:val="004E17F6"/>
    <w:rsid w:val="004E19C3"/>
    <w:rsid w:val="004E1A13"/>
    <w:rsid w:val="004E1EEF"/>
    <w:rsid w:val="004E2152"/>
    <w:rsid w:val="004E2AE3"/>
    <w:rsid w:val="004E337C"/>
    <w:rsid w:val="004E379B"/>
    <w:rsid w:val="004E45AD"/>
    <w:rsid w:val="004E4E5D"/>
    <w:rsid w:val="004E4FDF"/>
    <w:rsid w:val="004E543F"/>
    <w:rsid w:val="004E5ABA"/>
    <w:rsid w:val="004E5C42"/>
    <w:rsid w:val="004E5DC1"/>
    <w:rsid w:val="004E6348"/>
    <w:rsid w:val="004E6881"/>
    <w:rsid w:val="004E6D2B"/>
    <w:rsid w:val="004E7D5F"/>
    <w:rsid w:val="004F02A9"/>
    <w:rsid w:val="004F0327"/>
    <w:rsid w:val="004F07F0"/>
    <w:rsid w:val="004F16C1"/>
    <w:rsid w:val="004F18AA"/>
    <w:rsid w:val="004F1BDA"/>
    <w:rsid w:val="004F2120"/>
    <w:rsid w:val="004F2677"/>
    <w:rsid w:val="004F27DB"/>
    <w:rsid w:val="004F281D"/>
    <w:rsid w:val="004F351B"/>
    <w:rsid w:val="004F3EBA"/>
    <w:rsid w:val="004F3EC5"/>
    <w:rsid w:val="004F45F7"/>
    <w:rsid w:val="004F46FF"/>
    <w:rsid w:val="004F4FBC"/>
    <w:rsid w:val="004F50F1"/>
    <w:rsid w:val="004F52DB"/>
    <w:rsid w:val="004F5D49"/>
    <w:rsid w:val="004F5D62"/>
    <w:rsid w:val="004F6161"/>
    <w:rsid w:val="004F637B"/>
    <w:rsid w:val="004F67C5"/>
    <w:rsid w:val="004F6F31"/>
    <w:rsid w:val="004F6F95"/>
    <w:rsid w:val="004F6FB0"/>
    <w:rsid w:val="004F77A7"/>
    <w:rsid w:val="004F7C57"/>
    <w:rsid w:val="004F7D02"/>
    <w:rsid w:val="004F7EE7"/>
    <w:rsid w:val="005005AF"/>
    <w:rsid w:val="0050084C"/>
    <w:rsid w:val="00500AE8"/>
    <w:rsid w:val="00500B46"/>
    <w:rsid w:val="00502031"/>
    <w:rsid w:val="00502821"/>
    <w:rsid w:val="00502C2D"/>
    <w:rsid w:val="005030F8"/>
    <w:rsid w:val="0050322E"/>
    <w:rsid w:val="005038EC"/>
    <w:rsid w:val="00503A88"/>
    <w:rsid w:val="00504DCE"/>
    <w:rsid w:val="005055AB"/>
    <w:rsid w:val="00505625"/>
    <w:rsid w:val="005063DE"/>
    <w:rsid w:val="00506419"/>
    <w:rsid w:val="00506B7D"/>
    <w:rsid w:val="00506CF3"/>
    <w:rsid w:val="00506DD8"/>
    <w:rsid w:val="005077EE"/>
    <w:rsid w:val="005078D6"/>
    <w:rsid w:val="00507F12"/>
    <w:rsid w:val="0051001B"/>
    <w:rsid w:val="00510086"/>
    <w:rsid w:val="00510838"/>
    <w:rsid w:val="00510968"/>
    <w:rsid w:val="00510A34"/>
    <w:rsid w:val="00510AD7"/>
    <w:rsid w:val="005110EB"/>
    <w:rsid w:val="005111BF"/>
    <w:rsid w:val="005113B2"/>
    <w:rsid w:val="00511A98"/>
    <w:rsid w:val="00511AC3"/>
    <w:rsid w:val="00511EA7"/>
    <w:rsid w:val="005121E0"/>
    <w:rsid w:val="00512561"/>
    <w:rsid w:val="0051286B"/>
    <w:rsid w:val="00512C71"/>
    <w:rsid w:val="005131AD"/>
    <w:rsid w:val="00513DC5"/>
    <w:rsid w:val="0051402A"/>
    <w:rsid w:val="00514142"/>
    <w:rsid w:val="005142B6"/>
    <w:rsid w:val="00514E8B"/>
    <w:rsid w:val="00515AD0"/>
    <w:rsid w:val="00515B1E"/>
    <w:rsid w:val="0051608F"/>
    <w:rsid w:val="00516798"/>
    <w:rsid w:val="00516AC5"/>
    <w:rsid w:val="00516C3F"/>
    <w:rsid w:val="0051706E"/>
    <w:rsid w:val="005174B3"/>
    <w:rsid w:val="00517C6D"/>
    <w:rsid w:val="00517ED9"/>
    <w:rsid w:val="00520147"/>
    <w:rsid w:val="0052018C"/>
    <w:rsid w:val="005201C0"/>
    <w:rsid w:val="005205D3"/>
    <w:rsid w:val="00520F78"/>
    <w:rsid w:val="00521F2B"/>
    <w:rsid w:val="00521F48"/>
    <w:rsid w:val="00522479"/>
    <w:rsid w:val="0052252A"/>
    <w:rsid w:val="00522A80"/>
    <w:rsid w:val="00523A2B"/>
    <w:rsid w:val="00523CC1"/>
    <w:rsid w:val="005247D6"/>
    <w:rsid w:val="0052581F"/>
    <w:rsid w:val="00525B58"/>
    <w:rsid w:val="00525C85"/>
    <w:rsid w:val="00525DA1"/>
    <w:rsid w:val="00525EC5"/>
    <w:rsid w:val="00525F72"/>
    <w:rsid w:val="00526273"/>
    <w:rsid w:val="00526378"/>
    <w:rsid w:val="00526D01"/>
    <w:rsid w:val="005270F4"/>
    <w:rsid w:val="00530F37"/>
    <w:rsid w:val="00531FEB"/>
    <w:rsid w:val="005329FC"/>
    <w:rsid w:val="00532C06"/>
    <w:rsid w:val="00533C5F"/>
    <w:rsid w:val="00535487"/>
    <w:rsid w:val="005354A1"/>
    <w:rsid w:val="005357B9"/>
    <w:rsid w:val="00536393"/>
    <w:rsid w:val="00536865"/>
    <w:rsid w:val="00536CC7"/>
    <w:rsid w:val="005371C2"/>
    <w:rsid w:val="005373FA"/>
    <w:rsid w:val="00541211"/>
    <w:rsid w:val="00541408"/>
    <w:rsid w:val="00541537"/>
    <w:rsid w:val="005415C0"/>
    <w:rsid w:val="00541C86"/>
    <w:rsid w:val="005424B4"/>
    <w:rsid w:val="005426CC"/>
    <w:rsid w:val="00542CED"/>
    <w:rsid w:val="00542E3D"/>
    <w:rsid w:val="0054368A"/>
    <w:rsid w:val="00543BF6"/>
    <w:rsid w:val="00543C06"/>
    <w:rsid w:val="00543CF3"/>
    <w:rsid w:val="00544356"/>
    <w:rsid w:val="0054440A"/>
    <w:rsid w:val="00544FCA"/>
    <w:rsid w:val="005451BE"/>
    <w:rsid w:val="0054599D"/>
    <w:rsid w:val="00545A08"/>
    <w:rsid w:val="005463BB"/>
    <w:rsid w:val="00546915"/>
    <w:rsid w:val="00547119"/>
    <w:rsid w:val="0054726D"/>
    <w:rsid w:val="005508F7"/>
    <w:rsid w:val="00550960"/>
    <w:rsid w:val="00550BCE"/>
    <w:rsid w:val="00550C27"/>
    <w:rsid w:val="00551D37"/>
    <w:rsid w:val="00552C50"/>
    <w:rsid w:val="00552F1C"/>
    <w:rsid w:val="00553039"/>
    <w:rsid w:val="005535DB"/>
    <w:rsid w:val="00553644"/>
    <w:rsid w:val="00553861"/>
    <w:rsid w:val="0055499F"/>
    <w:rsid w:val="00554D07"/>
    <w:rsid w:val="00554E6E"/>
    <w:rsid w:val="005558CE"/>
    <w:rsid w:val="00555AC6"/>
    <w:rsid w:val="00555FEB"/>
    <w:rsid w:val="005569DC"/>
    <w:rsid w:val="00556AA7"/>
    <w:rsid w:val="00557197"/>
    <w:rsid w:val="00557A38"/>
    <w:rsid w:val="00557A8B"/>
    <w:rsid w:val="00557D8D"/>
    <w:rsid w:val="005602B0"/>
    <w:rsid w:val="005607B2"/>
    <w:rsid w:val="005611A7"/>
    <w:rsid w:val="005616B7"/>
    <w:rsid w:val="005618CD"/>
    <w:rsid w:val="0056202B"/>
    <w:rsid w:val="00562370"/>
    <w:rsid w:val="0056244C"/>
    <w:rsid w:val="00562C62"/>
    <w:rsid w:val="0056321E"/>
    <w:rsid w:val="005634E2"/>
    <w:rsid w:val="0056433E"/>
    <w:rsid w:val="00564881"/>
    <w:rsid w:val="00564B12"/>
    <w:rsid w:val="00564BC4"/>
    <w:rsid w:val="00564CB6"/>
    <w:rsid w:val="00564DE3"/>
    <w:rsid w:val="00565008"/>
    <w:rsid w:val="0056570B"/>
    <w:rsid w:val="005658FE"/>
    <w:rsid w:val="00565A33"/>
    <w:rsid w:val="00566158"/>
    <w:rsid w:val="005670D2"/>
    <w:rsid w:val="00567409"/>
    <w:rsid w:val="00567821"/>
    <w:rsid w:val="00567C55"/>
    <w:rsid w:val="005707C0"/>
    <w:rsid w:val="005708CB"/>
    <w:rsid w:val="005708F5"/>
    <w:rsid w:val="005709E5"/>
    <w:rsid w:val="005712B7"/>
    <w:rsid w:val="00571331"/>
    <w:rsid w:val="0057138A"/>
    <w:rsid w:val="005713DE"/>
    <w:rsid w:val="0057162B"/>
    <w:rsid w:val="00571BF9"/>
    <w:rsid w:val="00571D93"/>
    <w:rsid w:val="00571FB4"/>
    <w:rsid w:val="005725E9"/>
    <w:rsid w:val="00572DA9"/>
    <w:rsid w:val="00572E95"/>
    <w:rsid w:val="005738E0"/>
    <w:rsid w:val="00573BA7"/>
    <w:rsid w:val="00574714"/>
    <w:rsid w:val="00574C88"/>
    <w:rsid w:val="00574DF3"/>
    <w:rsid w:val="00575438"/>
    <w:rsid w:val="005759AC"/>
    <w:rsid w:val="00575BBE"/>
    <w:rsid w:val="00575DD8"/>
    <w:rsid w:val="00575E8D"/>
    <w:rsid w:val="00576195"/>
    <w:rsid w:val="00576799"/>
    <w:rsid w:val="005768FD"/>
    <w:rsid w:val="0057695F"/>
    <w:rsid w:val="00576A89"/>
    <w:rsid w:val="00577891"/>
    <w:rsid w:val="005801BD"/>
    <w:rsid w:val="005808F7"/>
    <w:rsid w:val="00580BA1"/>
    <w:rsid w:val="00580CE1"/>
    <w:rsid w:val="00581487"/>
    <w:rsid w:val="005817D3"/>
    <w:rsid w:val="00582441"/>
    <w:rsid w:val="0058274F"/>
    <w:rsid w:val="00582B74"/>
    <w:rsid w:val="00582D74"/>
    <w:rsid w:val="00582FC7"/>
    <w:rsid w:val="005833D8"/>
    <w:rsid w:val="005835B0"/>
    <w:rsid w:val="005837B5"/>
    <w:rsid w:val="00583E15"/>
    <w:rsid w:val="00583E9E"/>
    <w:rsid w:val="00584573"/>
    <w:rsid w:val="00585AEA"/>
    <w:rsid w:val="0058613E"/>
    <w:rsid w:val="00586FF2"/>
    <w:rsid w:val="00587684"/>
    <w:rsid w:val="00587AEA"/>
    <w:rsid w:val="00587C1B"/>
    <w:rsid w:val="005906D6"/>
    <w:rsid w:val="00590CCE"/>
    <w:rsid w:val="005914CD"/>
    <w:rsid w:val="00591C12"/>
    <w:rsid w:val="00592374"/>
    <w:rsid w:val="00593480"/>
    <w:rsid w:val="00593B6F"/>
    <w:rsid w:val="00594BF8"/>
    <w:rsid w:val="00594C3F"/>
    <w:rsid w:val="00595109"/>
    <w:rsid w:val="00595B5F"/>
    <w:rsid w:val="005971D3"/>
    <w:rsid w:val="0059757E"/>
    <w:rsid w:val="005A0899"/>
    <w:rsid w:val="005A0A4F"/>
    <w:rsid w:val="005A0A66"/>
    <w:rsid w:val="005A0A9E"/>
    <w:rsid w:val="005A0B45"/>
    <w:rsid w:val="005A0F54"/>
    <w:rsid w:val="005A15EB"/>
    <w:rsid w:val="005A1634"/>
    <w:rsid w:val="005A1B4B"/>
    <w:rsid w:val="005A1C98"/>
    <w:rsid w:val="005A2102"/>
    <w:rsid w:val="005A2929"/>
    <w:rsid w:val="005A2B04"/>
    <w:rsid w:val="005A2CC2"/>
    <w:rsid w:val="005A3338"/>
    <w:rsid w:val="005A3572"/>
    <w:rsid w:val="005A3B24"/>
    <w:rsid w:val="005A3D6E"/>
    <w:rsid w:val="005A4214"/>
    <w:rsid w:val="005A50F1"/>
    <w:rsid w:val="005A52D4"/>
    <w:rsid w:val="005A5C91"/>
    <w:rsid w:val="005A6370"/>
    <w:rsid w:val="005A6458"/>
    <w:rsid w:val="005A6D06"/>
    <w:rsid w:val="005A6FB3"/>
    <w:rsid w:val="005A6FFE"/>
    <w:rsid w:val="005A704E"/>
    <w:rsid w:val="005A7952"/>
    <w:rsid w:val="005A7FA4"/>
    <w:rsid w:val="005B007D"/>
    <w:rsid w:val="005B044F"/>
    <w:rsid w:val="005B0702"/>
    <w:rsid w:val="005B07A9"/>
    <w:rsid w:val="005B1276"/>
    <w:rsid w:val="005B1295"/>
    <w:rsid w:val="005B1606"/>
    <w:rsid w:val="005B16BD"/>
    <w:rsid w:val="005B1992"/>
    <w:rsid w:val="005B1D00"/>
    <w:rsid w:val="005B2115"/>
    <w:rsid w:val="005B23AD"/>
    <w:rsid w:val="005B2E9E"/>
    <w:rsid w:val="005B3438"/>
    <w:rsid w:val="005B34C1"/>
    <w:rsid w:val="005B3781"/>
    <w:rsid w:val="005B3902"/>
    <w:rsid w:val="005B396F"/>
    <w:rsid w:val="005B3D49"/>
    <w:rsid w:val="005B3DAE"/>
    <w:rsid w:val="005B4151"/>
    <w:rsid w:val="005B4693"/>
    <w:rsid w:val="005B4CAF"/>
    <w:rsid w:val="005B5AED"/>
    <w:rsid w:val="005B5AF8"/>
    <w:rsid w:val="005B5B27"/>
    <w:rsid w:val="005B628D"/>
    <w:rsid w:val="005B6934"/>
    <w:rsid w:val="005B6FA4"/>
    <w:rsid w:val="005B765A"/>
    <w:rsid w:val="005B7DBE"/>
    <w:rsid w:val="005B7F9F"/>
    <w:rsid w:val="005C0980"/>
    <w:rsid w:val="005C1128"/>
    <w:rsid w:val="005C1D0C"/>
    <w:rsid w:val="005C1EB6"/>
    <w:rsid w:val="005C1EE0"/>
    <w:rsid w:val="005C304C"/>
    <w:rsid w:val="005C33B2"/>
    <w:rsid w:val="005C37F9"/>
    <w:rsid w:val="005C3C6A"/>
    <w:rsid w:val="005C3F38"/>
    <w:rsid w:val="005C4827"/>
    <w:rsid w:val="005C4C17"/>
    <w:rsid w:val="005C532D"/>
    <w:rsid w:val="005C631A"/>
    <w:rsid w:val="005C6EA1"/>
    <w:rsid w:val="005C77E5"/>
    <w:rsid w:val="005C7EB1"/>
    <w:rsid w:val="005D008A"/>
    <w:rsid w:val="005D0101"/>
    <w:rsid w:val="005D0452"/>
    <w:rsid w:val="005D0C78"/>
    <w:rsid w:val="005D0D35"/>
    <w:rsid w:val="005D128A"/>
    <w:rsid w:val="005D152C"/>
    <w:rsid w:val="005D15B4"/>
    <w:rsid w:val="005D18CF"/>
    <w:rsid w:val="005D19C5"/>
    <w:rsid w:val="005D28A1"/>
    <w:rsid w:val="005D3689"/>
    <w:rsid w:val="005D3C42"/>
    <w:rsid w:val="005D4236"/>
    <w:rsid w:val="005D43C1"/>
    <w:rsid w:val="005D46C6"/>
    <w:rsid w:val="005D4935"/>
    <w:rsid w:val="005D52E4"/>
    <w:rsid w:val="005D5655"/>
    <w:rsid w:val="005D59A3"/>
    <w:rsid w:val="005D5EAA"/>
    <w:rsid w:val="005D6175"/>
    <w:rsid w:val="005D6389"/>
    <w:rsid w:val="005D6A9A"/>
    <w:rsid w:val="005D72F1"/>
    <w:rsid w:val="005D7AE2"/>
    <w:rsid w:val="005D7BF9"/>
    <w:rsid w:val="005E0541"/>
    <w:rsid w:val="005E07F0"/>
    <w:rsid w:val="005E086C"/>
    <w:rsid w:val="005E0E38"/>
    <w:rsid w:val="005E0F76"/>
    <w:rsid w:val="005E224D"/>
    <w:rsid w:val="005E2299"/>
    <w:rsid w:val="005E23C6"/>
    <w:rsid w:val="005E2C6D"/>
    <w:rsid w:val="005E306E"/>
    <w:rsid w:val="005E377E"/>
    <w:rsid w:val="005E38FD"/>
    <w:rsid w:val="005E4A37"/>
    <w:rsid w:val="005E558B"/>
    <w:rsid w:val="005E6B01"/>
    <w:rsid w:val="005E7510"/>
    <w:rsid w:val="005E75A5"/>
    <w:rsid w:val="005E75D4"/>
    <w:rsid w:val="005E76BA"/>
    <w:rsid w:val="005E7F90"/>
    <w:rsid w:val="005F0527"/>
    <w:rsid w:val="005F0EFE"/>
    <w:rsid w:val="005F16AD"/>
    <w:rsid w:val="005F1868"/>
    <w:rsid w:val="005F2026"/>
    <w:rsid w:val="005F218C"/>
    <w:rsid w:val="005F21F2"/>
    <w:rsid w:val="005F23FA"/>
    <w:rsid w:val="005F31A4"/>
    <w:rsid w:val="005F31F1"/>
    <w:rsid w:val="005F38C9"/>
    <w:rsid w:val="005F464D"/>
    <w:rsid w:val="005F57BD"/>
    <w:rsid w:val="005F580B"/>
    <w:rsid w:val="005F5A26"/>
    <w:rsid w:val="005F5A78"/>
    <w:rsid w:val="005F5FC1"/>
    <w:rsid w:val="005F62BD"/>
    <w:rsid w:val="005F69B5"/>
    <w:rsid w:val="005F7046"/>
    <w:rsid w:val="005F70E2"/>
    <w:rsid w:val="00600D4A"/>
    <w:rsid w:val="00600E50"/>
    <w:rsid w:val="00600F1C"/>
    <w:rsid w:val="00601224"/>
    <w:rsid w:val="0060198C"/>
    <w:rsid w:val="00601D14"/>
    <w:rsid w:val="00602754"/>
    <w:rsid w:val="00602A5F"/>
    <w:rsid w:val="00602E21"/>
    <w:rsid w:val="00603072"/>
    <w:rsid w:val="006039A6"/>
    <w:rsid w:val="00603D5E"/>
    <w:rsid w:val="00603D9F"/>
    <w:rsid w:val="00604C3E"/>
    <w:rsid w:val="00604DA0"/>
    <w:rsid w:val="00605227"/>
    <w:rsid w:val="0060559F"/>
    <w:rsid w:val="0060579B"/>
    <w:rsid w:val="0060582F"/>
    <w:rsid w:val="0060749A"/>
    <w:rsid w:val="00607640"/>
    <w:rsid w:val="006077ED"/>
    <w:rsid w:val="006100BE"/>
    <w:rsid w:val="0061053A"/>
    <w:rsid w:val="0061090A"/>
    <w:rsid w:val="00610A5C"/>
    <w:rsid w:val="00611251"/>
    <w:rsid w:val="00611732"/>
    <w:rsid w:val="00611E2E"/>
    <w:rsid w:val="0061297B"/>
    <w:rsid w:val="0061311F"/>
    <w:rsid w:val="00613824"/>
    <w:rsid w:val="0061399A"/>
    <w:rsid w:val="00613DC8"/>
    <w:rsid w:val="00614046"/>
    <w:rsid w:val="00614185"/>
    <w:rsid w:val="006143E7"/>
    <w:rsid w:val="006147A8"/>
    <w:rsid w:val="0061484A"/>
    <w:rsid w:val="006158BB"/>
    <w:rsid w:val="00615C8A"/>
    <w:rsid w:val="00616394"/>
    <w:rsid w:val="00616638"/>
    <w:rsid w:val="00616980"/>
    <w:rsid w:val="00616E66"/>
    <w:rsid w:val="0061706D"/>
    <w:rsid w:val="006172A4"/>
    <w:rsid w:val="00617854"/>
    <w:rsid w:val="00617B5E"/>
    <w:rsid w:val="00617B6B"/>
    <w:rsid w:val="00617EF6"/>
    <w:rsid w:val="00620070"/>
    <w:rsid w:val="00620177"/>
    <w:rsid w:val="0062085C"/>
    <w:rsid w:val="00620914"/>
    <w:rsid w:val="00621232"/>
    <w:rsid w:val="00621887"/>
    <w:rsid w:val="00621FF8"/>
    <w:rsid w:val="0062218F"/>
    <w:rsid w:val="006222A9"/>
    <w:rsid w:val="006229B3"/>
    <w:rsid w:val="00622A54"/>
    <w:rsid w:val="00622F2B"/>
    <w:rsid w:val="006230A4"/>
    <w:rsid w:val="00623159"/>
    <w:rsid w:val="00623404"/>
    <w:rsid w:val="006238EB"/>
    <w:rsid w:val="00623A7C"/>
    <w:rsid w:val="00623A85"/>
    <w:rsid w:val="00623D84"/>
    <w:rsid w:val="00623F5C"/>
    <w:rsid w:val="00624237"/>
    <w:rsid w:val="0062424F"/>
    <w:rsid w:val="006242FE"/>
    <w:rsid w:val="00624906"/>
    <w:rsid w:val="00624943"/>
    <w:rsid w:val="00624A3E"/>
    <w:rsid w:val="006253CC"/>
    <w:rsid w:val="00625F31"/>
    <w:rsid w:val="00625F8D"/>
    <w:rsid w:val="00625FDA"/>
    <w:rsid w:val="006269DF"/>
    <w:rsid w:val="006272A1"/>
    <w:rsid w:val="00627D77"/>
    <w:rsid w:val="00630044"/>
    <w:rsid w:val="006306AC"/>
    <w:rsid w:val="00630766"/>
    <w:rsid w:val="00630E0D"/>
    <w:rsid w:val="00631284"/>
    <w:rsid w:val="006314AA"/>
    <w:rsid w:val="0063158E"/>
    <w:rsid w:val="00631A6E"/>
    <w:rsid w:val="0063218A"/>
    <w:rsid w:val="00632244"/>
    <w:rsid w:val="00632B38"/>
    <w:rsid w:val="00632B59"/>
    <w:rsid w:val="00633B7F"/>
    <w:rsid w:val="0063406C"/>
    <w:rsid w:val="00634361"/>
    <w:rsid w:val="00634368"/>
    <w:rsid w:val="00634E03"/>
    <w:rsid w:val="00635622"/>
    <w:rsid w:val="0063590B"/>
    <w:rsid w:val="006369DA"/>
    <w:rsid w:val="00636B22"/>
    <w:rsid w:val="00636BF3"/>
    <w:rsid w:val="00637092"/>
    <w:rsid w:val="006377C0"/>
    <w:rsid w:val="00637F54"/>
    <w:rsid w:val="00637F63"/>
    <w:rsid w:val="006406C4"/>
    <w:rsid w:val="00640A15"/>
    <w:rsid w:val="00640CE2"/>
    <w:rsid w:val="006411B1"/>
    <w:rsid w:val="00642378"/>
    <w:rsid w:val="006427CA"/>
    <w:rsid w:val="00642D09"/>
    <w:rsid w:val="00643041"/>
    <w:rsid w:val="00643FA8"/>
    <w:rsid w:val="00644278"/>
    <w:rsid w:val="006442AF"/>
    <w:rsid w:val="00645048"/>
    <w:rsid w:val="006450D5"/>
    <w:rsid w:val="006451F2"/>
    <w:rsid w:val="00645286"/>
    <w:rsid w:val="00645324"/>
    <w:rsid w:val="006453E5"/>
    <w:rsid w:val="00645675"/>
    <w:rsid w:val="00645EEF"/>
    <w:rsid w:val="00646571"/>
    <w:rsid w:val="00647553"/>
    <w:rsid w:val="00647911"/>
    <w:rsid w:val="00647C08"/>
    <w:rsid w:val="006501D4"/>
    <w:rsid w:val="00650E70"/>
    <w:rsid w:val="00651373"/>
    <w:rsid w:val="006514EE"/>
    <w:rsid w:val="00652365"/>
    <w:rsid w:val="0065236D"/>
    <w:rsid w:val="006525C9"/>
    <w:rsid w:val="006529BF"/>
    <w:rsid w:val="006529EA"/>
    <w:rsid w:val="00652A34"/>
    <w:rsid w:val="0065320D"/>
    <w:rsid w:val="00653C5E"/>
    <w:rsid w:val="00653CCE"/>
    <w:rsid w:val="006545BF"/>
    <w:rsid w:val="00654AC7"/>
    <w:rsid w:val="00654C58"/>
    <w:rsid w:val="00654E86"/>
    <w:rsid w:val="00655D84"/>
    <w:rsid w:val="006566E6"/>
    <w:rsid w:val="00656720"/>
    <w:rsid w:val="00656B07"/>
    <w:rsid w:val="006572EF"/>
    <w:rsid w:val="00657783"/>
    <w:rsid w:val="00660270"/>
    <w:rsid w:val="00660E49"/>
    <w:rsid w:val="006622EC"/>
    <w:rsid w:val="006624F9"/>
    <w:rsid w:val="00662727"/>
    <w:rsid w:val="006628F1"/>
    <w:rsid w:val="00662DFF"/>
    <w:rsid w:val="00662EE8"/>
    <w:rsid w:val="00663420"/>
    <w:rsid w:val="0066367D"/>
    <w:rsid w:val="00663878"/>
    <w:rsid w:val="006638D4"/>
    <w:rsid w:val="0066390B"/>
    <w:rsid w:val="0066399F"/>
    <w:rsid w:val="00663AE0"/>
    <w:rsid w:val="00663CF7"/>
    <w:rsid w:val="00663DA0"/>
    <w:rsid w:val="00663F5D"/>
    <w:rsid w:val="006640C0"/>
    <w:rsid w:val="00664CB8"/>
    <w:rsid w:val="006650A2"/>
    <w:rsid w:val="00665271"/>
    <w:rsid w:val="00665674"/>
    <w:rsid w:val="00665D75"/>
    <w:rsid w:val="006666F0"/>
    <w:rsid w:val="00666DA2"/>
    <w:rsid w:val="00667290"/>
    <w:rsid w:val="00667694"/>
    <w:rsid w:val="00667A0B"/>
    <w:rsid w:val="00667AB4"/>
    <w:rsid w:val="00667C9C"/>
    <w:rsid w:val="00667D93"/>
    <w:rsid w:val="00667FFB"/>
    <w:rsid w:val="00670191"/>
    <w:rsid w:val="00670209"/>
    <w:rsid w:val="006702AD"/>
    <w:rsid w:val="006709A6"/>
    <w:rsid w:val="00670A95"/>
    <w:rsid w:val="00671185"/>
    <w:rsid w:val="0067126C"/>
    <w:rsid w:val="00671EAE"/>
    <w:rsid w:val="00672AE6"/>
    <w:rsid w:val="00672CF9"/>
    <w:rsid w:val="00673327"/>
    <w:rsid w:val="006746E6"/>
    <w:rsid w:val="00674B76"/>
    <w:rsid w:val="006750AF"/>
    <w:rsid w:val="0067512C"/>
    <w:rsid w:val="00675228"/>
    <w:rsid w:val="00675FBC"/>
    <w:rsid w:val="0067681C"/>
    <w:rsid w:val="00676D81"/>
    <w:rsid w:val="00677088"/>
    <w:rsid w:val="00680473"/>
    <w:rsid w:val="00680EF4"/>
    <w:rsid w:val="006825C9"/>
    <w:rsid w:val="0068299E"/>
    <w:rsid w:val="00682BA2"/>
    <w:rsid w:val="00683430"/>
    <w:rsid w:val="0068368D"/>
    <w:rsid w:val="006836AB"/>
    <w:rsid w:val="00683775"/>
    <w:rsid w:val="006837E1"/>
    <w:rsid w:val="006840B4"/>
    <w:rsid w:val="0068469D"/>
    <w:rsid w:val="006846D3"/>
    <w:rsid w:val="006856D2"/>
    <w:rsid w:val="006869EF"/>
    <w:rsid w:val="00686B83"/>
    <w:rsid w:val="00686BDD"/>
    <w:rsid w:val="00686F2F"/>
    <w:rsid w:val="00687218"/>
    <w:rsid w:val="00687680"/>
    <w:rsid w:val="00687B85"/>
    <w:rsid w:val="006919F2"/>
    <w:rsid w:val="00691EDD"/>
    <w:rsid w:val="00692507"/>
    <w:rsid w:val="00692914"/>
    <w:rsid w:val="00692ACA"/>
    <w:rsid w:val="00692B2C"/>
    <w:rsid w:val="00693453"/>
    <w:rsid w:val="00693F27"/>
    <w:rsid w:val="00694049"/>
    <w:rsid w:val="0069436B"/>
    <w:rsid w:val="00694469"/>
    <w:rsid w:val="0069466F"/>
    <w:rsid w:val="00694976"/>
    <w:rsid w:val="00694F47"/>
    <w:rsid w:val="0069510D"/>
    <w:rsid w:val="00695D72"/>
    <w:rsid w:val="00695F78"/>
    <w:rsid w:val="006961BA"/>
    <w:rsid w:val="006961D5"/>
    <w:rsid w:val="00696445"/>
    <w:rsid w:val="0069674B"/>
    <w:rsid w:val="00696A2E"/>
    <w:rsid w:val="006971A5"/>
    <w:rsid w:val="0069741C"/>
    <w:rsid w:val="00697435"/>
    <w:rsid w:val="00697560"/>
    <w:rsid w:val="006A02D1"/>
    <w:rsid w:val="006A04A2"/>
    <w:rsid w:val="006A17DB"/>
    <w:rsid w:val="006A328F"/>
    <w:rsid w:val="006A33CB"/>
    <w:rsid w:val="006A3785"/>
    <w:rsid w:val="006A3B09"/>
    <w:rsid w:val="006A3C45"/>
    <w:rsid w:val="006A440A"/>
    <w:rsid w:val="006A455A"/>
    <w:rsid w:val="006A462B"/>
    <w:rsid w:val="006A48E7"/>
    <w:rsid w:val="006A4E50"/>
    <w:rsid w:val="006A50F1"/>
    <w:rsid w:val="006A59C8"/>
    <w:rsid w:val="006A5E80"/>
    <w:rsid w:val="006A6823"/>
    <w:rsid w:val="006A6B24"/>
    <w:rsid w:val="006A7369"/>
    <w:rsid w:val="006A77E9"/>
    <w:rsid w:val="006A7ED4"/>
    <w:rsid w:val="006B01EE"/>
    <w:rsid w:val="006B0331"/>
    <w:rsid w:val="006B08D9"/>
    <w:rsid w:val="006B0F38"/>
    <w:rsid w:val="006B1468"/>
    <w:rsid w:val="006B159E"/>
    <w:rsid w:val="006B32B9"/>
    <w:rsid w:val="006B345A"/>
    <w:rsid w:val="006B393B"/>
    <w:rsid w:val="006B3C38"/>
    <w:rsid w:val="006B402A"/>
    <w:rsid w:val="006B47D8"/>
    <w:rsid w:val="006B48D4"/>
    <w:rsid w:val="006B52D5"/>
    <w:rsid w:val="006B5301"/>
    <w:rsid w:val="006B5463"/>
    <w:rsid w:val="006B62D9"/>
    <w:rsid w:val="006B6398"/>
    <w:rsid w:val="006B67A2"/>
    <w:rsid w:val="006B6A2F"/>
    <w:rsid w:val="006B6FB4"/>
    <w:rsid w:val="006B75CE"/>
    <w:rsid w:val="006B75D7"/>
    <w:rsid w:val="006C1088"/>
    <w:rsid w:val="006C15B5"/>
    <w:rsid w:val="006C15E0"/>
    <w:rsid w:val="006C1C98"/>
    <w:rsid w:val="006C2CDB"/>
    <w:rsid w:val="006C362D"/>
    <w:rsid w:val="006C3D30"/>
    <w:rsid w:val="006C3E7F"/>
    <w:rsid w:val="006C3F06"/>
    <w:rsid w:val="006C42CD"/>
    <w:rsid w:val="006C4F6F"/>
    <w:rsid w:val="006C52A6"/>
    <w:rsid w:val="006C54B1"/>
    <w:rsid w:val="006C56A8"/>
    <w:rsid w:val="006C5712"/>
    <w:rsid w:val="006C5A44"/>
    <w:rsid w:val="006C5ACC"/>
    <w:rsid w:val="006C6036"/>
    <w:rsid w:val="006C6E60"/>
    <w:rsid w:val="006C7458"/>
    <w:rsid w:val="006C790E"/>
    <w:rsid w:val="006D0909"/>
    <w:rsid w:val="006D0DF5"/>
    <w:rsid w:val="006D12FC"/>
    <w:rsid w:val="006D147C"/>
    <w:rsid w:val="006D14F9"/>
    <w:rsid w:val="006D222E"/>
    <w:rsid w:val="006D2236"/>
    <w:rsid w:val="006D23C9"/>
    <w:rsid w:val="006D281B"/>
    <w:rsid w:val="006D3108"/>
    <w:rsid w:val="006D3127"/>
    <w:rsid w:val="006D31C5"/>
    <w:rsid w:val="006D3222"/>
    <w:rsid w:val="006D3511"/>
    <w:rsid w:val="006D35E0"/>
    <w:rsid w:val="006D3ED0"/>
    <w:rsid w:val="006D3FF2"/>
    <w:rsid w:val="006D46A2"/>
    <w:rsid w:val="006D48A6"/>
    <w:rsid w:val="006D50A4"/>
    <w:rsid w:val="006D515D"/>
    <w:rsid w:val="006D5BD0"/>
    <w:rsid w:val="006D5D57"/>
    <w:rsid w:val="006D6473"/>
    <w:rsid w:val="006D6548"/>
    <w:rsid w:val="006D6779"/>
    <w:rsid w:val="006D6AF2"/>
    <w:rsid w:val="006D6C25"/>
    <w:rsid w:val="006D73A0"/>
    <w:rsid w:val="006D7503"/>
    <w:rsid w:val="006D7588"/>
    <w:rsid w:val="006D79AF"/>
    <w:rsid w:val="006D79E6"/>
    <w:rsid w:val="006D7D7D"/>
    <w:rsid w:val="006D7F41"/>
    <w:rsid w:val="006E0871"/>
    <w:rsid w:val="006E0BEF"/>
    <w:rsid w:val="006E0ED0"/>
    <w:rsid w:val="006E15F7"/>
    <w:rsid w:val="006E18BD"/>
    <w:rsid w:val="006E190C"/>
    <w:rsid w:val="006E1B53"/>
    <w:rsid w:val="006E1BAE"/>
    <w:rsid w:val="006E1FAE"/>
    <w:rsid w:val="006E26ED"/>
    <w:rsid w:val="006E27B9"/>
    <w:rsid w:val="006E2991"/>
    <w:rsid w:val="006E2F5F"/>
    <w:rsid w:val="006E354A"/>
    <w:rsid w:val="006E37C0"/>
    <w:rsid w:val="006E39B6"/>
    <w:rsid w:val="006E39B8"/>
    <w:rsid w:val="006E4240"/>
    <w:rsid w:val="006E4A51"/>
    <w:rsid w:val="006E51CB"/>
    <w:rsid w:val="006E5AE5"/>
    <w:rsid w:val="006E5B01"/>
    <w:rsid w:val="006E661B"/>
    <w:rsid w:val="006E725E"/>
    <w:rsid w:val="006E751E"/>
    <w:rsid w:val="006E7825"/>
    <w:rsid w:val="006E7880"/>
    <w:rsid w:val="006E79FE"/>
    <w:rsid w:val="006E7F4C"/>
    <w:rsid w:val="006F047F"/>
    <w:rsid w:val="006F070F"/>
    <w:rsid w:val="006F08E4"/>
    <w:rsid w:val="006F09BE"/>
    <w:rsid w:val="006F0E3C"/>
    <w:rsid w:val="006F1308"/>
    <w:rsid w:val="006F1980"/>
    <w:rsid w:val="006F1BA2"/>
    <w:rsid w:val="006F208D"/>
    <w:rsid w:val="006F20F7"/>
    <w:rsid w:val="006F2B9E"/>
    <w:rsid w:val="006F3838"/>
    <w:rsid w:val="006F3C6C"/>
    <w:rsid w:val="006F4046"/>
    <w:rsid w:val="006F455A"/>
    <w:rsid w:val="006F4B2F"/>
    <w:rsid w:val="006F4FBE"/>
    <w:rsid w:val="006F5222"/>
    <w:rsid w:val="006F52B2"/>
    <w:rsid w:val="006F546D"/>
    <w:rsid w:val="006F5608"/>
    <w:rsid w:val="006F5CCE"/>
    <w:rsid w:val="006F664D"/>
    <w:rsid w:val="006F6BFB"/>
    <w:rsid w:val="006F7057"/>
    <w:rsid w:val="006F71A3"/>
    <w:rsid w:val="006F7614"/>
    <w:rsid w:val="006F7FA3"/>
    <w:rsid w:val="0070152A"/>
    <w:rsid w:val="00701F2F"/>
    <w:rsid w:val="00702F79"/>
    <w:rsid w:val="00703B24"/>
    <w:rsid w:val="00703F42"/>
    <w:rsid w:val="00704787"/>
    <w:rsid w:val="0070490E"/>
    <w:rsid w:val="00704E8F"/>
    <w:rsid w:val="0070563E"/>
    <w:rsid w:val="0070627E"/>
    <w:rsid w:val="0070669B"/>
    <w:rsid w:val="007067B8"/>
    <w:rsid w:val="007068E6"/>
    <w:rsid w:val="00706A23"/>
    <w:rsid w:val="00706AEF"/>
    <w:rsid w:val="00707E8E"/>
    <w:rsid w:val="00710391"/>
    <w:rsid w:val="007104BD"/>
    <w:rsid w:val="0071110F"/>
    <w:rsid w:val="0071119B"/>
    <w:rsid w:val="007112B4"/>
    <w:rsid w:val="007115E3"/>
    <w:rsid w:val="00711984"/>
    <w:rsid w:val="00712256"/>
    <w:rsid w:val="007126E5"/>
    <w:rsid w:val="00712826"/>
    <w:rsid w:val="00713571"/>
    <w:rsid w:val="00713756"/>
    <w:rsid w:val="007141C8"/>
    <w:rsid w:val="00714251"/>
    <w:rsid w:val="00714321"/>
    <w:rsid w:val="007144B6"/>
    <w:rsid w:val="007147D3"/>
    <w:rsid w:val="00714E82"/>
    <w:rsid w:val="0071534A"/>
    <w:rsid w:val="0071589F"/>
    <w:rsid w:val="007161C0"/>
    <w:rsid w:val="0071636C"/>
    <w:rsid w:val="0071783F"/>
    <w:rsid w:val="00717CEB"/>
    <w:rsid w:val="00717D73"/>
    <w:rsid w:val="00720A20"/>
    <w:rsid w:val="007211F9"/>
    <w:rsid w:val="007217DC"/>
    <w:rsid w:val="007219DE"/>
    <w:rsid w:val="00721E0B"/>
    <w:rsid w:val="0072291F"/>
    <w:rsid w:val="00722C87"/>
    <w:rsid w:val="00722F93"/>
    <w:rsid w:val="00723AA8"/>
    <w:rsid w:val="00723CED"/>
    <w:rsid w:val="00723DFF"/>
    <w:rsid w:val="0072425F"/>
    <w:rsid w:val="007246AD"/>
    <w:rsid w:val="0072476B"/>
    <w:rsid w:val="00724AD8"/>
    <w:rsid w:val="007250F3"/>
    <w:rsid w:val="007262E1"/>
    <w:rsid w:val="0072656F"/>
    <w:rsid w:val="0072734A"/>
    <w:rsid w:val="00727C10"/>
    <w:rsid w:val="00730114"/>
    <w:rsid w:val="00730A43"/>
    <w:rsid w:val="00730D6C"/>
    <w:rsid w:val="00731254"/>
    <w:rsid w:val="0073129F"/>
    <w:rsid w:val="007316B3"/>
    <w:rsid w:val="00732A09"/>
    <w:rsid w:val="00732BCF"/>
    <w:rsid w:val="007336C0"/>
    <w:rsid w:val="007337CF"/>
    <w:rsid w:val="00733B3F"/>
    <w:rsid w:val="00733B4C"/>
    <w:rsid w:val="00735033"/>
    <w:rsid w:val="0073519C"/>
    <w:rsid w:val="00735CCF"/>
    <w:rsid w:val="00735DC6"/>
    <w:rsid w:val="00735F62"/>
    <w:rsid w:val="0073629E"/>
    <w:rsid w:val="00736F06"/>
    <w:rsid w:val="007372FC"/>
    <w:rsid w:val="007375A4"/>
    <w:rsid w:val="00737607"/>
    <w:rsid w:val="00737762"/>
    <w:rsid w:val="00737E90"/>
    <w:rsid w:val="00737EBF"/>
    <w:rsid w:val="00740E31"/>
    <w:rsid w:val="00740F85"/>
    <w:rsid w:val="00741153"/>
    <w:rsid w:val="00741F3D"/>
    <w:rsid w:val="007421B4"/>
    <w:rsid w:val="00742299"/>
    <w:rsid w:val="0074237D"/>
    <w:rsid w:val="00742A75"/>
    <w:rsid w:val="00743A05"/>
    <w:rsid w:val="00743A06"/>
    <w:rsid w:val="00743C86"/>
    <w:rsid w:val="00743DA5"/>
    <w:rsid w:val="00744331"/>
    <w:rsid w:val="00744582"/>
    <w:rsid w:val="007450A2"/>
    <w:rsid w:val="00745301"/>
    <w:rsid w:val="00745BCB"/>
    <w:rsid w:val="00746F3E"/>
    <w:rsid w:val="0074739A"/>
    <w:rsid w:val="00747718"/>
    <w:rsid w:val="0074777C"/>
    <w:rsid w:val="00747A16"/>
    <w:rsid w:val="0075027D"/>
    <w:rsid w:val="0075080F"/>
    <w:rsid w:val="00750F4E"/>
    <w:rsid w:val="0075129E"/>
    <w:rsid w:val="007517F9"/>
    <w:rsid w:val="0075182B"/>
    <w:rsid w:val="00752534"/>
    <w:rsid w:val="00752E2D"/>
    <w:rsid w:val="007534A1"/>
    <w:rsid w:val="00753553"/>
    <w:rsid w:val="00754AF3"/>
    <w:rsid w:val="00754E67"/>
    <w:rsid w:val="00755BCB"/>
    <w:rsid w:val="00755C0E"/>
    <w:rsid w:val="00756CE1"/>
    <w:rsid w:val="007570BC"/>
    <w:rsid w:val="00757107"/>
    <w:rsid w:val="00757B3D"/>
    <w:rsid w:val="00757F4B"/>
    <w:rsid w:val="007601A3"/>
    <w:rsid w:val="00760357"/>
    <w:rsid w:val="00760537"/>
    <w:rsid w:val="0076078A"/>
    <w:rsid w:val="007607BF"/>
    <w:rsid w:val="00760C4C"/>
    <w:rsid w:val="00761312"/>
    <w:rsid w:val="007619DC"/>
    <w:rsid w:val="00762280"/>
    <w:rsid w:val="00762B85"/>
    <w:rsid w:val="00762E8F"/>
    <w:rsid w:val="007630F2"/>
    <w:rsid w:val="007639A3"/>
    <w:rsid w:val="00763E01"/>
    <w:rsid w:val="00764516"/>
    <w:rsid w:val="007649C0"/>
    <w:rsid w:val="00764CD1"/>
    <w:rsid w:val="00765266"/>
    <w:rsid w:val="0076548A"/>
    <w:rsid w:val="0076559B"/>
    <w:rsid w:val="007658BD"/>
    <w:rsid w:val="00765CEE"/>
    <w:rsid w:val="00765E9C"/>
    <w:rsid w:val="007666B1"/>
    <w:rsid w:val="0076686D"/>
    <w:rsid w:val="007671D9"/>
    <w:rsid w:val="0076729A"/>
    <w:rsid w:val="007706A2"/>
    <w:rsid w:val="007706DA"/>
    <w:rsid w:val="00770AA6"/>
    <w:rsid w:val="0077182A"/>
    <w:rsid w:val="0077194F"/>
    <w:rsid w:val="00771A3A"/>
    <w:rsid w:val="00771C23"/>
    <w:rsid w:val="00771CBF"/>
    <w:rsid w:val="00772160"/>
    <w:rsid w:val="00773113"/>
    <w:rsid w:val="0077313E"/>
    <w:rsid w:val="0077375D"/>
    <w:rsid w:val="00773AAC"/>
    <w:rsid w:val="007743B3"/>
    <w:rsid w:val="00774677"/>
    <w:rsid w:val="00774DEE"/>
    <w:rsid w:val="00774EF5"/>
    <w:rsid w:val="00775369"/>
    <w:rsid w:val="007754B9"/>
    <w:rsid w:val="00775605"/>
    <w:rsid w:val="00775768"/>
    <w:rsid w:val="007759DB"/>
    <w:rsid w:val="007760E4"/>
    <w:rsid w:val="0077640E"/>
    <w:rsid w:val="00776748"/>
    <w:rsid w:val="00776EBA"/>
    <w:rsid w:val="00777905"/>
    <w:rsid w:val="00777AA8"/>
    <w:rsid w:val="00777ABF"/>
    <w:rsid w:val="00777F05"/>
    <w:rsid w:val="00780776"/>
    <w:rsid w:val="00781184"/>
    <w:rsid w:val="00781D2C"/>
    <w:rsid w:val="00781EA1"/>
    <w:rsid w:val="007820B4"/>
    <w:rsid w:val="007826F1"/>
    <w:rsid w:val="00782771"/>
    <w:rsid w:val="00782D8E"/>
    <w:rsid w:val="00782ECE"/>
    <w:rsid w:val="00783058"/>
    <w:rsid w:val="0078307F"/>
    <w:rsid w:val="00783817"/>
    <w:rsid w:val="007849CA"/>
    <w:rsid w:val="00784A4C"/>
    <w:rsid w:val="00784D06"/>
    <w:rsid w:val="00784EDD"/>
    <w:rsid w:val="00784FA9"/>
    <w:rsid w:val="00785E65"/>
    <w:rsid w:val="007861A9"/>
    <w:rsid w:val="0078719D"/>
    <w:rsid w:val="007874F0"/>
    <w:rsid w:val="00787724"/>
    <w:rsid w:val="00790909"/>
    <w:rsid w:val="007912D0"/>
    <w:rsid w:val="007913D3"/>
    <w:rsid w:val="00791422"/>
    <w:rsid w:val="00791635"/>
    <w:rsid w:val="007917DD"/>
    <w:rsid w:val="00792288"/>
    <w:rsid w:val="00792315"/>
    <w:rsid w:val="00792914"/>
    <w:rsid w:val="00792981"/>
    <w:rsid w:val="00793AF5"/>
    <w:rsid w:val="00794AA9"/>
    <w:rsid w:val="00796061"/>
    <w:rsid w:val="00796151"/>
    <w:rsid w:val="00796350"/>
    <w:rsid w:val="00796B23"/>
    <w:rsid w:val="00797092"/>
    <w:rsid w:val="007A1F2D"/>
    <w:rsid w:val="007A2092"/>
    <w:rsid w:val="007A241C"/>
    <w:rsid w:val="007A2525"/>
    <w:rsid w:val="007A2C29"/>
    <w:rsid w:val="007A3041"/>
    <w:rsid w:val="007A3801"/>
    <w:rsid w:val="007A3BCB"/>
    <w:rsid w:val="007A3D32"/>
    <w:rsid w:val="007A3F4E"/>
    <w:rsid w:val="007A4726"/>
    <w:rsid w:val="007A4A27"/>
    <w:rsid w:val="007A4DEC"/>
    <w:rsid w:val="007A5132"/>
    <w:rsid w:val="007A5206"/>
    <w:rsid w:val="007A5587"/>
    <w:rsid w:val="007A57C7"/>
    <w:rsid w:val="007A580D"/>
    <w:rsid w:val="007A5BBF"/>
    <w:rsid w:val="007A5CB1"/>
    <w:rsid w:val="007A6776"/>
    <w:rsid w:val="007A68B7"/>
    <w:rsid w:val="007A69D5"/>
    <w:rsid w:val="007A711A"/>
    <w:rsid w:val="007A7B11"/>
    <w:rsid w:val="007A7BB6"/>
    <w:rsid w:val="007A7E5C"/>
    <w:rsid w:val="007B09FF"/>
    <w:rsid w:val="007B0AFA"/>
    <w:rsid w:val="007B0BC9"/>
    <w:rsid w:val="007B0E03"/>
    <w:rsid w:val="007B124B"/>
    <w:rsid w:val="007B1B67"/>
    <w:rsid w:val="007B1BCD"/>
    <w:rsid w:val="007B210E"/>
    <w:rsid w:val="007B2C58"/>
    <w:rsid w:val="007B2F7D"/>
    <w:rsid w:val="007B2F93"/>
    <w:rsid w:val="007B353E"/>
    <w:rsid w:val="007B37FC"/>
    <w:rsid w:val="007B3E9A"/>
    <w:rsid w:val="007B3F08"/>
    <w:rsid w:val="007B4569"/>
    <w:rsid w:val="007B45FF"/>
    <w:rsid w:val="007B4B08"/>
    <w:rsid w:val="007B516A"/>
    <w:rsid w:val="007B5475"/>
    <w:rsid w:val="007B56F2"/>
    <w:rsid w:val="007B5E4A"/>
    <w:rsid w:val="007B65DD"/>
    <w:rsid w:val="007B6638"/>
    <w:rsid w:val="007B6993"/>
    <w:rsid w:val="007B6CAF"/>
    <w:rsid w:val="007B7060"/>
    <w:rsid w:val="007B79D7"/>
    <w:rsid w:val="007B7FA9"/>
    <w:rsid w:val="007C0B8B"/>
    <w:rsid w:val="007C1E91"/>
    <w:rsid w:val="007C28C3"/>
    <w:rsid w:val="007C2FED"/>
    <w:rsid w:val="007C30E3"/>
    <w:rsid w:val="007C396F"/>
    <w:rsid w:val="007C3BEE"/>
    <w:rsid w:val="007C40B9"/>
    <w:rsid w:val="007C41A0"/>
    <w:rsid w:val="007C4F41"/>
    <w:rsid w:val="007C548D"/>
    <w:rsid w:val="007C5ED2"/>
    <w:rsid w:val="007C5FD0"/>
    <w:rsid w:val="007C6D0A"/>
    <w:rsid w:val="007C6E60"/>
    <w:rsid w:val="007C704C"/>
    <w:rsid w:val="007C71EC"/>
    <w:rsid w:val="007C73E2"/>
    <w:rsid w:val="007C77A8"/>
    <w:rsid w:val="007C7AD8"/>
    <w:rsid w:val="007D028B"/>
    <w:rsid w:val="007D06DE"/>
    <w:rsid w:val="007D0A1D"/>
    <w:rsid w:val="007D0E77"/>
    <w:rsid w:val="007D0F1B"/>
    <w:rsid w:val="007D1133"/>
    <w:rsid w:val="007D13A8"/>
    <w:rsid w:val="007D13C2"/>
    <w:rsid w:val="007D1708"/>
    <w:rsid w:val="007D1723"/>
    <w:rsid w:val="007D1D0C"/>
    <w:rsid w:val="007D2A0A"/>
    <w:rsid w:val="007D2C36"/>
    <w:rsid w:val="007D3547"/>
    <w:rsid w:val="007D378F"/>
    <w:rsid w:val="007D3A9D"/>
    <w:rsid w:val="007D4B8C"/>
    <w:rsid w:val="007D4FE6"/>
    <w:rsid w:val="007D5115"/>
    <w:rsid w:val="007D59CB"/>
    <w:rsid w:val="007D5FDE"/>
    <w:rsid w:val="007D62C8"/>
    <w:rsid w:val="007D6B12"/>
    <w:rsid w:val="007D6ED5"/>
    <w:rsid w:val="007D789C"/>
    <w:rsid w:val="007D7946"/>
    <w:rsid w:val="007D7A50"/>
    <w:rsid w:val="007D7C92"/>
    <w:rsid w:val="007D7D5C"/>
    <w:rsid w:val="007E0BD2"/>
    <w:rsid w:val="007E0C2D"/>
    <w:rsid w:val="007E0C5B"/>
    <w:rsid w:val="007E0F31"/>
    <w:rsid w:val="007E19DF"/>
    <w:rsid w:val="007E208C"/>
    <w:rsid w:val="007E23A6"/>
    <w:rsid w:val="007E2507"/>
    <w:rsid w:val="007E272C"/>
    <w:rsid w:val="007E27A6"/>
    <w:rsid w:val="007E2A7E"/>
    <w:rsid w:val="007E338D"/>
    <w:rsid w:val="007E3833"/>
    <w:rsid w:val="007E4725"/>
    <w:rsid w:val="007E4DC3"/>
    <w:rsid w:val="007E4F2D"/>
    <w:rsid w:val="007E4FE6"/>
    <w:rsid w:val="007E5128"/>
    <w:rsid w:val="007E5909"/>
    <w:rsid w:val="007E613B"/>
    <w:rsid w:val="007E7757"/>
    <w:rsid w:val="007E7939"/>
    <w:rsid w:val="007E7ACD"/>
    <w:rsid w:val="007F0703"/>
    <w:rsid w:val="007F0EE1"/>
    <w:rsid w:val="007F101E"/>
    <w:rsid w:val="007F21F4"/>
    <w:rsid w:val="007F2560"/>
    <w:rsid w:val="007F2E17"/>
    <w:rsid w:val="007F3634"/>
    <w:rsid w:val="007F3A09"/>
    <w:rsid w:val="007F3B77"/>
    <w:rsid w:val="007F4783"/>
    <w:rsid w:val="007F5136"/>
    <w:rsid w:val="007F5DE1"/>
    <w:rsid w:val="007F62BE"/>
    <w:rsid w:val="007F72A9"/>
    <w:rsid w:val="007F7551"/>
    <w:rsid w:val="0080029B"/>
    <w:rsid w:val="008007D8"/>
    <w:rsid w:val="008009BE"/>
    <w:rsid w:val="00801033"/>
    <w:rsid w:val="00801338"/>
    <w:rsid w:val="008014D2"/>
    <w:rsid w:val="0080166C"/>
    <w:rsid w:val="00801940"/>
    <w:rsid w:val="00801B46"/>
    <w:rsid w:val="00801DA4"/>
    <w:rsid w:val="00801E80"/>
    <w:rsid w:val="00802B75"/>
    <w:rsid w:val="00802EA2"/>
    <w:rsid w:val="00803152"/>
    <w:rsid w:val="008032FF"/>
    <w:rsid w:val="00804411"/>
    <w:rsid w:val="00804445"/>
    <w:rsid w:val="00804B9C"/>
    <w:rsid w:val="008054D9"/>
    <w:rsid w:val="00806228"/>
    <w:rsid w:val="00806934"/>
    <w:rsid w:val="00806C42"/>
    <w:rsid w:val="00807186"/>
    <w:rsid w:val="008076B8"/>
    <w:rsid w:val="00807B39"/>
    <w:rsid w:val="00807BFB"/>
    <w:rsid w:val="00807D0A"/>
    <w:rsid w:val="00807EFF"/>
    <w:rsid w:val="00810121"/>
    <w:rsid w:val="008117E3"/>
    <w:rsid w:val="00811B3C"/>
    <w:rsid w:val="00811C92"/>
    <w:rsid w:val="00812D6B"/>
    <w:rsid w:val="00812F6B"/>
    <w:rsid w:val="00812F85"/>
    <w:rsid w:val="00813338"/>
    <w:rsid w:val="008134A0"/>
    <w:rsid w:val="008135FE"/>
    <w:rsid w:val="00813CCF"/>
    <w:rsid w:val="0081401E"/>
    <w:rsid w:val="008143DB"/>
    <w:rsid w:val="00814632"/>
    <w:rsid w:val="00814979"/>
    <w:rsid w:val="00814984"/>
    <w:rsid w:val="00814FE5"/>
    <w:rsid w:val="00815010"/>
    <w:rsid w:val="00815337"/>
    <w:rsid w:val="00816C48"/>
    <w:rsid w:val="00816C4C"/>
    <w:rsid w:val="00816FF0"/>
    <w:rsid w:val="00817160"/>
    <w:rsid w:val="008173EF"/>
    <w:rsid w:val="008178CE"/>
    <w:rsid w:val="00817A86"/>
    <w:rsid w:val="008203F2"/>
    <w:rsid w:val="008205F6"/>
    <w:rsid w:val="00820835"/>
    <w:rsid w:val="00821331"/>
    <w:rsid w:val="00821393"/>
    <w:rsid w:val="0082140D"/>
    <w:rsid w:val="008216FA"/>
    <w:rsid w:val="008224E1"/>
    <w:rsid w:val="0082279D"/>
    <w:rsid w:val="00822893"/>
    <w:rsid w:val="008228B4"/>
    <w:rsid w:val="008229EB"/>
    <w:rsid w:val="00822A2B"/>
    <w:rsid w:val="00822D4A"/>
    <w:rsid w:val="00822EE2"/>
    <w:rsid w:val="0082318F"/>
    <w:rsid w:val="00823573"/>
    <w:rsid w:val="00823846"/>
    <w:rsid w:val="00823890"/>
    <w:rsid w:val="00823B43"/>
    <w:rsid w:val="00824201"/>
    <w:rsid w:val="00824BA5"/>
    <w:rsid w:val="0082582D"/>
    <w:rsid w:val="00825916"/>
    <w:rsid w:val="008259EE"/>
    <w:rsid w:val="00825D78"/>
    <w:rsid w:val="00825DAE"/>
    <w:rsid w:val="00826CBF"/>
    <w:rsid w:val="0083049E"/>
    <w:rsid w:val="0083103E"/>
    <w:rsid w:val="0083107D"/>
    <w:rsid w:val="008312BC"/>
    <w:rsid w:val="008315E8"/>
    <w:rsid w:val="0083180B"/>
    <w:rsid w:val="00831B3B"/>
    <w:rsid w:val="008322AF"/>
    <w:rsid w:val="0083289A"/>
    <w:rsid w:val="008329F9"/>
    <w:rsid w:val="008337CA"/>
    <w:rsid w:val="008337DF"/>
    <w:rsid w:val="00833B4B"/>
    <w:rsid w:val="00834171"/>
    <w:rsid w:val="008345A1"/>
    <w:rsid w:val="008347B9"/>
    <w:rsid w:val="008348DE"/>
    <w:rsid w:val="00834997"/>
    <w:rsid w:val="00834D4E"/>
    <w:rsid w:val="00834D94"/>
    <w:rsid w:val="00835382"/>
    <w:rsid w:val="00835615"/>
    <w:rsid w:val="00835620"/>
    <w:rsid w:val="0083620A"/>
    <w:rsid w:val="00836C5B"/>
    <w:rsid w:val="00836D34"/>
    <w:rsid w:val="00837627"/>
    <w:rsid w:val="00837CF1"/>
    <w:rsid w:val="00837DF0"/>
    <w:rsid w:val="00840792"/>
    <w:rsid w:val="00840B9A"/>
    <w:rsid w:val="00840CFE"/>
    <w:rsid w:val="00840F2A"/>
    <w:rsid w:val="00840F3C"/>
    <w:rsid w:val="00841687"/>
    <w:rsid w:val="00841B28"/>
    <w:rsid w:val="00842314"/>
    <w:rsid w:val="008426F7"/>
    <w:rsid w:val="00842F29"/>
    <w:rsid w:val="008431F2"/>
    <w:rsid w:val="008434F2"/>
    <w:rsid w:val="00843D87"/>
    <w:rsid w:val="00843E2A"/>
    <w:rsid w:val="0084494A"/>
    <w:rsid w:val="00844C1A"/>
    <w:rsid w:val="008454C5"/>
    <w:rsid w:val="008455FB"/>
    <w:rsid w:val="00845639"/>
    <w:rsid w:val="00845A3B"/>
    <w:rsid w:val="00845FDB"/>
    <w:rsid w:val="00846729"/>
    <w:rsid w:val="0084791D"/>
    <w:rsid w:val="00847CEE"/>
    <w:rsid w:val="00847E17"/>
    <w:rsid w:val="00850054"/>
    <w:rsid w:val="008503D3"/>
    <w:rsid w:val="0085055D"/>
    <w:rsid w:val="008507CA"/>
    <w:rsid w:val="0085107E"/>
    <w:rsid w:val="00851D8E"/>
    <w:rsid w:val="00851D99"/>
    <w:rsid w:val="00851E16"/>
    <w:rsid w:val="00852427"/>
    <w:rsid w:val="008529D9"/>
    <w:rsid w:val="008529FF"/>
    <w:rsid w:val="00852F05"/>
    <w:rsid w:val="008530EB"/>
    <w:rsid w:val="00853809"/>
    <w:rsid w:val="008539A0"/>
    <w:rsid w:val="008539C1"/>
    <w:rsid w:val="008543CD"/>
    <w:rsid w:val="00854FC3"/>
    <w:rsid w:val="0085514E"/>
    <w:rsid w:val="008558D8"/>
    <w:rsid w:val="00855F59"/>
    <w:rsid w:val="00855FF8"/>
    <w:rsid w:val="00856372"/>
    <w:rsid w:val="00856BF1"/>
    <w:rsid w:val="00856C54"/>
    <w:rsid w:val="00856ECA"/>
    <w:rsid w:val="008572AA"/>
    <w:rsid w:val="00857E54"/>
    <w:rsid w:val="008600D4"/>
    <w:rsid w:val="008603A6"/>
    <w:rsid w:val="00860520"/>
    <w:rsid w:val="00860C22"/>
    <w:rsid w:val="00860E4A"/>
    <w:rsid w:val="00860E5A"/>
    <w:rsid w:val="00861810"/>
    <w:rsid w:val="0086201D"/>
    <w:rsid w:val="0086226E"/>
    <w:rsid w:val="0086278F"/>
    <w:rsid w:val="00862A30"/>
    <w:rsid w:val="0086393B"/>
    <w:rsid w:val="00863941"/>
    <w:rsid w:val="00863A5D"/>
    <w:rsid w:val="00863BDB"/>
    <w:rsid w:val="00863E75"/>
    <w:rsid w:val="00864202"/>
    <w:rsid w:val="00864323"/>
    <w:rsid w:val="00864977"/>
    <w:rsid w:val="00864985"/>
    <w:rsid w:val="00864B50"/>
    <w:rsid w:val="008651C2"/>
    <w:rsid w:val="008652C5"/>
    <w:rsid w:val="008664FA"/>
    <w:rsid w:val="00866644"/>
    <w:rsid w:val="00866F78"/>
    <w:rsid w:val="00870396"/>
    <w:rsid w:val="00870CBF"/>
    <w:rsid w:val="00871434"/>
    <w:rsid w:val="008714EE"/>
    <w:rsid w:val="00871813"/>
    <w:rsid w:val="00871A66"/>
    <w:rsid w:val="00871C94"/>
    <w:rsid w:val="008727C1"/>
    <w:rsid w:val="00873151"/>
    <w:rsid w:val="008737C3"/>
    <w:rsid w:val="00874B79"/>
    <w:rsid w:val="00874CE1"/>
    <w:rsid w:val="00875110"/>
    <w:rsid w:val="00875437"/>
    <w:rsid w:val="008756A2"/>
    <w:rsid w:val="008757B7"/>
    <w:rsid w:val="008757CB"/>
    <w:rsid w:val="00875D0F"/>
    <w:rsid w:val="00875D35"/>
    <w:rsid w:val="008763D6"/>
    <w:rsid w:val="008765FF"/>
    <w:rsid w:val="008766CC"/>
    <w:rsid w:val="0087678B"/>
    <w:rsid w:val="00876846"/>
    <w:rsid w:val="00876847"/>
    <w:rsid w:val="00876949"/>
    <w:rsid w:val="00877488"/>
    <w:rsid w:val="00877906"/>
    <w:rsid w:val="00877957"/>
    <w:rsid w:val="00877D8F"/>
    <w:rsid w:val="00877E64"/>
    <w:rsid w:val="00877F9B"/>
    <w:rsid w:val="00880978"/>
    <w:rsid w:val="00880EFE"/>
    <w:rsid w:val="0088129F"/>
    <w:rsid w:val="008813C5"/>
    <w:rsid w:val="008816D9"/>
    <w:rsid w:val="00881BEE"/>
    <w:rsid w:val="00881D36"/>
    <w:rsid w:val="00881E5F"/>
    <w:rsid w:val="008820E8"/>
    <w:rsid w:val="0088212C"/>
    <w:rsid w:val="00882C43"/>
    <w:rsid w:val="00882E46"/>
    <w:rsid w:val="00883521"/>
    <w:rsid w:val="00883EB8"/>
    <w:rsid w:val="00885C23"/>
    <w:rsid w:val="00885EF3"/>
    <w:rsid w:val="00886529"/>
    <w:rsid w:val="008868A8"/>
    <w:rsid w:val="008870F4"/>
    <w:rsid w:val="00887713"/>
    <w:rsid w:val="00887AF5"/>
    <w:rsid w:val="008900C1"/>
    <w:rsid w:val="00890721"/>
    <w:rsid w:val="00890AE5"/>
    <w:rsid w:val="00890E95"/>
    <w:rsid w:val="0089175E"/>
    <w:rsid w:val="008921CC"/>
    <w:rsid w:val="008925BC"/>
    <w:rsid w:val="00892723"/>
    <w:rsid w:val="008927EA"/>
    <w:rsid w:val="0089289F"/>
    <w:rsid w:val="00892EBD"/>
    <w:rsid w:val="008931C8"/>
    <w:rsid w:val="00893967"/>
    <w:rsid w:val="00894E93"/>
    <w:rsid w:val="0089549C"/>
    <w:rsid w:val="0089585D"/>
    <w:rsid w:val="008964C1"/>
    <w:rsid w:val="00896EAA"/>
    <w:rsid w:val="00896FBA"/>
    <w:rsid w:val="0089702F"/>
    <w:rsid w:val="008975D5"/>
    <w:rsid w:val="008978BC"/>
    <w:rsid w:val="00897A15"/>
    <w:rsid w:val="00897E45"/>
    <w:rsid w:val="008A0250"/>
    <w:rsid w:val="008A0481"/>
    <w:rsid w:val="008A0C77"/>
    <w:rsid w:val="008A16C5"/>
    <w:rsid w:val="008A187A"/>
    <w:rsid w:val="008A19A1"/>
    <w:rsid w:val="008A21A5"/>
    <w:rsid w:val="008A22DA"/>
    <w:rsid w:val="008A2316"/>
    <w:rsid w:val="008A27C1"/>
    <w:rsid w:val="008A2868"/>
    <w:rsid w:val="008A2B6F"/>
    <w:rsid w:val="008A2F80"/>
    <w:rsid w:val="008A334D"/>
    <w:rsid w:val="008A365E"/>
    <w:rsid w:val="008A394A"/>
    <w:rsid w:val="008A3985"/>
    <w:rsid w:val="008A3B46"/>
    <w:rsid w:val="008A3F4B"/>
    <w:rsid w:val="008A43CD"/>
    <w:rsid w:val="008A4531"/>
    <w:rsid w:val="008A45D5"/>
    <w:rsid w:val="008A464F"/>
    <w:rsid w:val="008A5159"/>
    <w:rsid w:val="008A526D"/>
    <w:rsid w:val="008A5698"/>
    <w:rsid w:val="008A6285"/>
    <w:rsid w:val="008A63D6"/>
    <w:rsid w:val="008A648D"/>
    <w:rsid w:val="008A6A8B"/>
    <w:rsid w:val="008A6F19"/>
    <w:rsid w:val="008A70A0"/>
    <w:rsid w:val="008A76D2"/>
    <w:rsid w:val="008A76ED"/>
    <w:rsid w:val="008A7808"/>
    <w:rsid w:val="008A7C5B"/>
    <w:rsid w:val="008B00A7"/>
    <w:rsid w:val="008B18C5"/>
    <w:rsid w:val="008B191F"/>
    <w:rsid w:val="008B19C7"/>
    <w:rsid w:val="008B241C"/>
    <w:rsid w:val="008B2461"/>
    <w:rsid w:val="008B25B0"/>
    <w:rsid w:val="008B2978"/>
    <w:rsid w:val="008B2E24"/>
    <w:rsid w:val="008B3383"/>
    <w:rsid w:val="008B3781"/>
    <w:rsid w:val="008B38F7"/>
    <w:rsid w:val="008B39AD"/>
    <w:rsid w:val="008B4537"/>
    <w:rsid w:val="008B465A"/>
    <w:rsid w:val="008B478B"/>
    <w:rsid w:val="008B48DA"/>
    <w:rsid w:val="008B64B9"/>
    <w:rsid w:val="008B68D6"/>
    <w:rsid w:val="008B6F4E"/>
    <w:rsid w:val="008B73D0"/>
    <w:rsid w:val="008B75B1"/>
    <w:rsid w:val="008B7A2B"/>
    <w:rsid w:val="008C0387"/>
    <w:rsid w:val="008C056A"/>
    <w:rsid w:val="008C0C94"/>
    <w:rsid w:val="008C10D4"/>
    <w:rsid w:val="008C1629"/>
    <w:rsid w:val="008C16D9"/>
    <w:rsid w:val="008C1BC5"/>
    <w:rsid w:val="008C1D8F"/>
    <w:rsid w:val="008C201E"/>
    <w:rsid w:val="008C2382"/>
    <w:rsid w:val="008C25BB"/>
    <w:rsid w:val="008C29D7"/>
    <w:rsid w:val="008C2BDF"/>
    <w:rsid w:val="008C2D2C"/>
    <w:rsid w:val="008C31E6"/>
    <w:rsid w:val="008C3217"/>
    <w:rsid w:val="008C32AE"/>
    <w:rsid w:val="008C3683"/>
    <w:rsid w:val="008C368B"/>
    <w:rsid w:val="008C4CC2"/>
    <w:rsid w:val="008C4F27"/>
    <w:rsid w:val="008C5314"/>
    <w:rsid w:val="008C5464"/>
    <w:rsid w:val="008C564B"/>
    <w:rsid w:val="008C5CC0"/>
    <w:rsid w:val="008C5F56"/>
    <w:rsid w:val="008C6418"/>
    <w:rsid w:val="008C6A1A"/>
    <w:rsid w:val="008C6CA0"/>
    <w:rsid w:val="008C6FD8"/>
    <w:rsid w:val="008C78D1"/>
    <w:rsid w:val="008C7FBA"/>
    <w:rsid w:val="008D00C5"/>
    <w:rsid w:val="008D0B31"/>
    <w:rsid w:val="008D1E4D"/>
    <w:rsid w:val="008D1EB0"/>
    <w:rsid w:val="008D232C"/>
    <w:rsid w:val="008D2672"/>
    <w:rsid w:val="008D2719"/>
    <w:rsid w:val="008D3C29"/>
    <w:rsid w:val="008D3FF2"/>
    <w:rsid w:val="008D56D8"/>
    <w:rsid w:val="008D5F01"/>
    <w:rsid w:val="008D6007"/>
    <w:rsid w:val="008D6442"/>
    <w:rsid w:val="008D68DB"/>
    <w:rsid w:val="008D6921"/>
    <w:rsid w:val="008D6A8D"/>
    <w:rsid w:val="008D6FB9"/>
    <w:rsid w:val="008D7453"/>
    <w:rsid w:val="008D748B"/>
    <w:rsid w:val="008D77E2"/>
    <w:rsid w:val="008E062B"/>
    <w:rsid w:val="008E0ADF"/>
    <w:rsid w:val="008E0D8C"/>
    <w:rsid w:val="008E175C"/>
    <w:rsid w:val="008E185D"/>
    <w:rsid w:val="008E1EC3"/>
    <w:rsid w:val="008E2178"/>
    <w:rsid w:val="008E2546"/>
    <w:rsid w:val="008E2717"/>
    <w:rsid w:val="008E2BD1"/>
    <w:rsid w:val="008E3B73"/>
    <w:rsid w:val="008E3D62"/>
    <w:rsid w:val="008E3DDE"/>
    <w:rsid w:val="008E4D0D"/>
    <w:rsid w:val="008E5181"/>
    <w:rsid w:val="008E606B"/>
    <w:rsid w:val="008E6125"/>
    <w:rsid w:val="008E6194"/>
    <w:rsid w:val="008E64A4"/>
    <w:rsid w:val="008E66BB"/>
    <w:rsid w:val="008E6717"/>
    <w:rsid w:val="008E6802"/>
    <w:rsid w:val="008E693D"/>
    <w:rsid w:val="008E72E9"/>
    <w:rsid w:val="008E7D7B"/>
    <w:rsid w:val="008F0BB1"/>
    <w:rsid w:val="008F1309"/>
    <w:rsid w:val="008F14A6"/>
    <w:rsid w:val="008F14B5"/>
    <w:rsid w:val="008F181D"/>
    <w:rsid w:val="008F23E5"/>
    <w:rsid w:val="008F2668"/>
    <w:rsid w:val="008F301A"/>
    <w:rsid w:val="008F39D6"/>
    <w:rsid w:val="008F400F"/>
    <w:rsid w:val="008F45E6"/>
    <w:rsid w:val="008F63F6"/>
    <w:rsid w:val="008F78A4"/>
    <w:rsid w:val="008F7B5F"/>
    <w:rsid w:val="0090011C"/>
    <w:rsid w:val="00900148"/>
    <w:rsid w:val="00900A8C"/>
    <w:rsid w:val="00900CD6"/>
    <w:rsid w:val="00900DD1"/>
    <w:rsid w:val="00901ABF"/>
    <w:rsid w:val="00901F5C"/>
    <w:rsid w:val="009020BD"/>
    <w:rsid w:val="00902D2B"/>
    <w:rsid w:val="0090309D"/>
    <w:rsid w:val="00903AB9"/>
    <w:rsid w:val="00903BDF"/>
    <w:rsid w:val="00903D3B"/>
    <w:rsid w:val="009040F6"/>
    <w:rsid w:val="00904151"/>
    <w:rsid w:val="0090423E"/>
    <w:rsid w:val="0090424F"/>
    <w:rsid w:val="009043D1"/>
    <w:rsid w:val="00904883"/>
    <w:rsid w:val="00904A74"/>
    <w:rsid w:val="00905C6F"/>
    <w:rsid w:val="00905E6A"/>
    <w:rsid w:val="009063D6"/>
    <w:rsid w:val="00906C8C"/>
    <w:rsid w:val="009070A0"/>
    <w:rsid w:val="009071B9"/>
    <w:rsid w:val="00907599"/>
    <w:rsid w:val="009075EB"/>
    <w:rsid w:val="00907B4C"/>
    <w:rsid w:val="00910BD8"/>
    <w:rsid w:val="0091108A"/>
    <w:rsid w:val="00911739"/>
    <w:rsid w:val="00911C7D"/>
    <w:rsid w:val="00912086"/>
    <w:rsid w:val="00912909"/>
    <w:rsid w:val="00912C6C"/>
    <w:rsid w:val="00912D49"/>
    <w:rsid w:val="00912DE2"/>
    <w:rsid w:val="00912FD4"/>
    <w:rsid w:val="00913473"/>
    <w:rsid w:val="009134BF"/>
    <w:rsid w:val="00913761"/>
    <w:rsid w:val="00914644"/>
    <w:rsid w:val="00914887"/>
    <w:rsid w:val="00914BFA"/>
    <w:rsid w:val="00914C5E"/>
    <w:rsid w:val="00915057"/>
    <w:rsid w:val="009150AD"/>
    <w:rsid w:val="00915760"/>
    <w:rsid w:val="00915BFA"/>
    <w:rsid w:val="00915E98"/>
    <w:rsid w:val="00916854"/>
    <w:rsid w:val="00917918"/>
    <w:rsid w:val="009203C7"/>
    <w:rsid w:val="00920B2E"/>
    <w:rsid w:val="009212B8"/>
    <w:rsid w:val="00921410"/>
    <w:rsid w:val="00921C93"/>
    <w:rsid w:val="00921E11"/>
    <w:rsid w:val="00921E1B"/>
    <w:rsid w:val="0092205B"/>
    <w:rsid w:val="00922089"/>
    <w:rsid w:val="00923032"/>
    <w:rsid w:val="00923233"/>
    <w:rsid w:val="009232AE"/>
    <w:rsid w:val="00923BF4"/>
    <w:rsid w:val="009244F3"/>
    <w:rsid w:val="0092461A"/>
    <w:rsid w:val="00924C2F"/>
    <w:rsid w:val="00924E66"/>
    <w:rsid w:val="00924EC3"/>
    <w:rsid w:val="00924ED8"/>
    <w:rsid w:val="009253B0"/>
    <w:rsid w:val="00926298"/>
    <w:rsid w:val="00926BDB"/>
    <w:rsid w:val="009270B0"/>
    <w:rsid w:val="00927525"/>
    <w:rsid w:val="00927C08"/>
    <w:rsid w:val="00930A18"/>
    <w:rsid w:val="00930B55"/>
    <w:rsid w:val="00930E0E"/>
    <w:rsid w:val="00930F1A"/>
    <w:rsid w:val="00931A14"/>
    <w:rsid w:val="00931C9A"/>
    <w:rsid w:val="00932151"/>
    <w:rsid w:val="0093225E"/>
    <w:rsid w:val="00932836"/>
    <w:rsid w:val="00932849"/>
    <w:rsid w:val="00933028"/>
    <w:rsid w:val="009339EF"/>
    <w:rsid w:val="00934C77"/>
    <w:rsid w:val="009350B3"/>
    <w:rsid w:val="009355B0"/>
    <w:rsid w:val="00935BB0"/>
    <w:rsid w:val="00935C0B"/>
    <w:rsid w:val="00936493"/>
    <w:rsid w:val="0093691A"/>
    <w:rsid w:val="00936A94"/>
    <w:rsid w:val="0093748C"/>
    <w:rsid w:val="00937AFE"/>
    <w:rsid w:val="00937B51"/>
    <w:rsid w:val="0094095E"/>
    <w:rsid w:val="0094106D"/>
    <w:rsid w:val="00941396"/>
    <w:rsid w:val="009419CD"/>
    <w:rsid w:val="0094202A"/>
    <w:rsid w:val="0094228F"/>
    <w:rsid w:val="00942F72"/>
    <w:rsid w:val="00943092"/>
    <w:rsid w:val="00943493"/>
    <w:rsid w:val="00943724"/>
    <w:rsid w:val="0094430D"/>
    <w:rsid w:val="00944E8A"/>
    <w:rsid w:val="009450CB"/>
    <w:rsid w:val="009456CE"/>
    <w:rsid w:val="00945D73"/>
    <w:rsid w:val="00945F80"/>
    <w:rsid w:val="00946482"/>
    <w:rsid w:val="009467B6"/>
    <w:rsid w:val="00947A03"/>
    <w:rsid w:val="00947B6D"/>
    <w:rsid w:val="0095087E"/>
    <w:rsid w:val="00950C0E"/>
    <w:rsid w:val="00950FA5"/>
    <w:rsid w:val="00951252"/>
    <w:rsid w:val="00951285"/>
    <w:rsid w:val="00951B44"/>
    <w:rsid w:val="00951DFE"/>
    <w:rsid w:val="00952169"/>
    <w:rsid w:val="00952475"/>
    <w:rsid w:val="009526E4"/>
    <w:rsid w:val="0095285F"/>
    <w:rsid w:val="00952BA8"/>
    <w:rsid w:val="0095346A"/>
    <w:rsid w:val="00953CC2"/>
    <w:rsid w:val="00953EF9"/>
    <w:rsid w:val="00954007"/>
    <w:rsid w:val="00954932"/>
    <w:rsid w:val="00954D01"/>
    <w:rsid w:val="00954D7C"/>
    <w:rsid w:val="00955486"/>
    <w:rsid w:val="00956226"/>
    <w:rsid w:val="00956E8D"/>
    <w:rsid w:val="00956EF8"/>
    <w:rsid w:val="00956FAD"/>
    <w:rsid w:val="00957A30"/>
    <w:rsid w:val="00957CB3"/>
    <w:rsid w:val="009603F9"/>
    <w:rsid w:val="00960DA2"/>
    <w:rsid w:val="0096168F"/>
    <w:rsid w:val="009618B4"/>
    <w:rsid w:val="00961943"/>
    <w:rsid w:val="009619EC"/>
    <w:rsid w:val="00961E3B"/>
    <w:rsid w:val="009620B2"/>
    <w:rsid w:val="009621CE"/>
    <w:rsid w:val="00962505"/>
    <w:rsid w:val="0096253C"/>
    <w:rsid w:val="009636C1"/>
    <w:rsid w:val="00963B4B"/>
    <w:rsid w:val="00963E7B"/>
    <w:rsid w:val="009641C9"/>
    <w:rsid w:val="0096445E"/>
    <w:rsid w:val="00964636"/>
    <w:rsid w:val="00964E2E"/>
    <w:rsid w:val="00965276"/>
    <w:rsid w:val="00965DBA"/>
    <w:rsid w:val="00966737"/>
    <w:rsid w:val="00966B2A"/>
    <w:rsid w:val="00966FCF"/>
    <w:rsid w:val="00967447"/>
    <w:rsid w:val="00967887"/>
    <w:rsid w:val="00967E35"/>
    <w:rsid w:val="009701CC"/>
    <w:rsid w:val="0097056E"/>
    <w:rsid w:val="009706B9"/>
    <w:rsid w:val="009707AE"/>
    <w:rsid w:val="00970EFD"/>
    <w:rsid w:val="00971683"/>
    <w:rsid w:val="00971F69"/>
    <w:rsid w:val="0097218B"/>
    <w:rsid w:val="0097280C"/>
    <w:rsid w:val="00973692"/>
    <w:rsid w:val="00973CD8"/>
    <w:rsid w:val="009740BE"/>
    <w:rsid w:val="00974A11"/>
    <w:rsid w:val="00974FDD"/>
    <w:rsid w:val="00975276"/>
    <w:rsid w:val="009758A3"/>
    <w:rsid w:val="00975999"/>
    <w:rsid w:val="00975EC7"/>
    <w:rsid w:val="0097735E"/>
    <w:rsid w:val="00977613"/>
    <w:rsid w:val="009776FB"/>
    <w:rsid w:val="0097784F"/>
    <w:rsid w:val="00977F61"/>
    <w:rsid w:val="00980532"/>
    <w:rsid w:val="00980B07"/>
    <w:rsid w:val="00980C27"/>
    <w:rsid w:val="00980C3E"/>
    <w:rsid w:val="0098134B"/>
    <w:rsid w:val="00981A13"/>
    <w:rsid w:val="0098257F"/>
    <w:rsid w:val="00982823"/>
    <w:rsid w:val="009828C1"/>
    <w:rsid w:val="00982DAB"/>
    <w:rsid w:val="00983A0E"/>
    <w:rsid w:val="009840F2"/>
    <w:rsid w:val="0098441A"/>
    <w:rsid w:val="009847F7"/>
    <w:rsid w:val="00984C00"/>
    <w:rsid w:val="00984F2C"/>
    <w:rsid w:val="009851D6"/>
    <w:rsid w:val="0098568A"/>
    <w:rsid w:val="00985999"/>
    <w:rsid w:val="00985FAC"/>
    <w:rsid w:val="00986029"/>
    <w:rsid w:val="009862BC"/>
    <w:rsid w:val="00986C15"/>
    <w:rsid w:val="00987761"/>
    <w:rsid w:val="00987776"/>
    <w:rsid w:val="0098796C"/>
    <w:rsid w:val="009905ED"/>
    <w:rsid w:val="00990894"/>
    <w:rsid w:val="0099130A"/>
    <w:rsid w:val="00992144"/>
    <w:rsid w:val="0099231A"/>
    <w:rsid w:val="0099287C"/>
    <w:rsid w:val="00992C21"/>
    <w:rsid w:val="00992E7F"/>
    <w:rsid w:val="00993068"/>
    <w:rsid w:val="009930A0"/>
    <w:rsid w:val="0099390F"/>
    <w:rsid w:val="00993A8F"/>
    <w:rsid w:val="009945BC"/>
    <w:rsid w:val="009948A2"/>
    <w:rsid w:val="00995431"/>
    <w:rsid w:val="00995667"/>
    <w:rsid w:val="0099569E"/>
    <w:rsid w:val="00995EE9"/>
    <w:rsid w:val="00996454"/>
    <w:rsid w:val="009967AC"/>
    <w:rsid w:val="00997089"/>
    <w:rsid w:val="00997198"/>
    <w:rsid w:val="00997279"/>
    <w:rsid w:val="009979B8"/>
    <w:rsid w:val="00997DAF"/>
    <w:rsid w:val="009A073C"/>
    <w:rsid w:val="009A085F"/>
    <w:rsid w:val="009A0939"/>
    <w:rsid w:val="009A1063"/>
    <w:rsid w:val="009A1DB6"/>
    <w:rsid w:val="009A2092"/>
    <w:rsid w:val="009A222C"/>
    <w:rsid w:val="009A23C3"/>
    <w:rsid w:val="009A265E"/>
    <w:rsid w:val="009A29A6"/>
    <w:rsid w:val="009A371D"/>
    <w:rsid w:val="009A495B"/>
    <w:rsid w:val="009A4F81"/>
    <w:rsid w:val="009A5274"/>
    <w:rsid w:val="009A5639"/>
    <w:rsid w:val="009A58CA"/>
    <w:rsid w:val="009A5D19"/>
    <w:rsid w:val="009A5DD8"/>
    <w:rsid w:val="009A6F0F"/>
    <w:rsid w:val="009A7523"/>
    <w:rsid w:val="009A7541"/>
    <w:rsid w:val="009A754E"/>
    <w:rsid w:val="009B01EA"/>
    <w:rsid w:val="009B0221"/>
    <w:rsid w:val="009B0E1E"/>
    <w:rsid w:val="009B0E2E"/>
    <w:rsid w:val="009B1D01"/>
    <w:rsid w:val="009B1D64"/>
    <w:rsid w:val="009B1E85"/>
    <w:rsid w:val="009B2273"/>
    <w:rsid w:val="009B2D52"/>
    <w:rsid w:val="009B2D62"/>
    <w:rsid w:val="009B2DF7"/>
    <w:rsid w:val="009B308C"/>
    <w:rsid w:val="009B3887"/>
    <w:rsid w:val="009B3EE2"/>
    <w:rsid w:val="009B44FF"/>
    <w:rsid w:val="009B488E"/>
    <w:rsid w:val="009B4923"/>
    <w:rsid w:val="009B4F27"/>
    <w:rsid w:val="009B4F64"/>
    <w:rsid w:val="009B527F"/>
    <w:rsid w:val="009B558F"/>
    <w:rsid w:val="009B57D3"/>
    <w:rsid w:val="009B5AE2"/>
    <w:rsid w:val="009B5C72"/>
    <w:rsid w:val="009B5DE1"/>
    <w:rsid w:val="009B76C3"/>
    <w:rsid w:val="009C06B8"/>
    <w:rsid w:val="009C0882"/>
    <w:rsid w:val="009C15ED"/>
    <w:rsid w:val="009C2DF0"/>
    <w:rsid w:val="009C337D"/>
    <w:rsid w:val="009C339A"/>
    <w:rsid w:val="009C350F"/>
    <w:rsid w:val="009C351E"/>
    <w:rsid w:val="009C356B"/>
    <w:rsid w:val="009C37EB"/>
    <w:rsid w:val="009C3A21"/>
    <w:rsid w:val="009C3E79"/>
    <w:rsid w:val="009C41C5"/>
    <w:rsid w:val="009C44D8"/>
    <w:rsid w:val="009C471B"/>
    <w:rsid w:val="009C4781"/>
    <w:rsid w:val="009C47C6"/>
    <w:rsid w:val="009C4A6D"/>
    <w:rsid w:val="009C4B07"/>
    <w:rsid w:val="009C57D5"/>
    <w:rsid w:val="009C5E10"/>
    <w:rsid w:val="009C5E44"/>
    <w:rsid w:val="009C727C"/>
    <w:rsid w:val="009C7341"/>
    <w:rsid w:val="009C7424"/>
    <w:rsid w:val="009C786F"/>
    <w:rsid w:val="009D02B4"/>
    <w:rsid w:val="009D032A"/>
    <w:rsid w:val="009D0DE5"/>
    <w:rsid w:val="009D126C"/>
    <w:rsid w:val="009D2119"/>
    <w:rsid w:val="009D284B"/>
    <w:rsid w:val="009D2DA4"/>
    <w:rsid w:val="009D33A3"/>
    <w:rsid w:val="009D36DF"/>
    <w:rsid w:val="009D381F"/>
    <w:rsid w:val="009D45EF"/>
    <w:rsid w:val="009D4F48"/>
    <w:rsid w:val="009D6657"/>
    <w:rsid w:val="009D6F48"/>
    <w:rsid w:val="009D7296"/>
    <w:rsid w:val="009D758D"/>
    <w:rsid w:val="009E02C3"/>
    <w:rsid w:val="009E0375"/>
    <w:rsid w:val="009E0449"/>
    <w:rsid w:val="009E052D"/>
    <w:rsid w:val="009E0B38"/>
    <w:rsid w:val="009E19F3"/>
    <w:rsid w:val="009E25AA"/>
    <w:rsid w:val="009E3119"/>
    <w:rsid w:val="009E38BD"/>
    <w:rsid w:val="009E4569"/>
    <w:rsid w:val="009E46B4"/>
    <w:rsid w:val="009E4855"/>
    <w:rsid w:val="009E4BC5"/>
    <w:rsid w:val="009E52D2"/>
    <w:rsid w:val="009E5A51"/>
    <w:rsid w:val="009E5B93"/>
    <w:rsid w:val="009E5D2E"/>
    <w:rsid w:val="009E60FF"/>
    <w:rsid w:val="009E6A1A"/>
    <w:rsid w:val="009E6D8B"/>
    <w:rsid w:val="009E7003"/>
    <w:rsid w:val="009E7547"/>
    <w:rsid w:val="009E772F"/>
    <w:rsid w:val="009E786A"/>
    <w:rsid w:val="009E7A34"/>
    <w:rsid w:val="009E7EF0"/>
    <w:rsid w:val="009F0049"/>
    <w:rsid w:val="009F0CF5"/>
    <w:rsid w:val="009F1010"/>
    <w:rsid w:val="009F146B"/>
    <w:rsid w:val="009F1A9B"/>
    <w:rsid w:val="009F1B72"/>
    <w:rsid w:val="009F1C63"/>
    <w:rsid w:val="009F1E69"/>
    <w:rsid w:val="009F20B7"/>
    <w:rsid w:val="009F251A"/>
    <w:rsid w:val="009F2961"/>
    <w:rsid w:val="009F3953"/>
    <w:rsid w:val="009F41E7"/>
    <w:rsid w:val="009F42FB"/>
    <w:rsid w:val="009F4BD7"/>
    <w:rsid w:val="009F4C05"/>
    <w:rsid w:val="009F4C36"/>
    <w:rsid w:val="009F5127"/>
    <w:rsid w:val="009F5B5B"/>
    <w:rsid w:val="009F6264"/>
    <w:rsid w:val="009F68A9"/>
    <w:rsid w:val="009F6B44"/>
    <w:rsid w:val="009F6D48"/>
    <w:rsid w:val="009F6DAE"/>
    <w:rsid w:val="009F6E09"/>
    <w:rsid w:val="009F73AE"/>
    <w:rsid w:val="00A00BD0"/>
    <w:rsid w:val="00A00EC1"/>
    <w:rsid w:val="00A0109C"/>
    <w:rsid w:val="00A010AB"/>
    <w:rsid w:val="00A01F1D"/>
    <w:rsid w:val="00A0214E"/>
    <w:rsid w:val="00A02620"/>
    <w:rsid w:val="00A0295E"/>
    <w:rsid w:val="00A03179"/>
    <w:rsid w:val="00A033C2"/>
    <w:rsid w:val="00A034CB"/>
    <w:rsid w:val="00A03B7A"/>
    <w:rsid w:val="00A0479A"/>
    <w:rsid w:val="00A04AAC"/>
    <w:rsid w:val="00A04C38"/>
    <w:rsid w:val="00A0600D"/>
    <w:rsid w:val="00A0632B"/>
    <w:rsid w:val="00A06B2B"/>
    <w:rsid w:val="00A06CF8"/>
    <w:rsid w:val="00A072D4"/>
    <w:rsid w:val="00A0760C"/>
    <w:rsid w:val="00A07706"/>
    <w:rsid w:val="00A07B13"/>
    <w:rsid w:val="00A07C24"/>
    <w:rsid w:val="00A100A0"/>
    <w:rsid w:val="00A101D0"/>
    <w:rsid w:val="00A112BB"/>
    <w:rsid w:val="00A115B1"/>
    <w:rsid w:val="00A123BB"/>
    <w:rsid w:val="00A12824"/>
    <w:rsid w:val="00A13588"/>
    <w:rsid w:val="00A1491F"/>
    <w:rsid w:val="00A14E7B"/>
    <w:rsid w:val="00A15610"/>
    <w:rsid w:val="00A15761"/>
    <w:rsid w:val="00A1638C"/>
    <w:rsid w:val="00A16502"/>
    <w:rsid w:val="00A1678B"/>
    <w:rsid w:val="00A16E5D"/>
    <w:rsid w:val="00A17076"/>
    <w:rsid w:val="00A173F0"/>
    <w:rsid w:val="00A1764F"/>
    <w:rsid w:val="00A1780F"/>
    <w:rsid w:val="00A17842"/>
    <w:rsid w:val="00A17DF9"/>
    <w:rsid w:val="00A20CFA"/>
    <w:rsid w:val="00A21ED3"/>
    <w:rsid w:val="00A22B25"/>
    <w:rsid w:val="00A22B46"/>
    <w:rsid w:val="00A22C4B"/>
    <w:rsid w:val="00A22C8C"/>
    <w:rsid w:val="00A23051"/>
    <w:rsid w:val="00A23D2E"/>
    <w:rsid w:val="00A24822"/>
    <w:rsid w:val="00A2497A"/>
    <w:rsid w:val="00A259FA"/>
    <w:rsid w:val="00A25F3E"/>
    <w:rsid w:val="00A26A4D"/>
    <w:rsid w:val="00A30007"/>
    <w:rsid w:val="00A30847"/>
    <w:rsid w:val="00A30E63"/>
    <w:rsid w:val="00A31167"/>
    <w:rsid w:val="00A3153D"/>
    <w:rsid w:val="00A31DE4"/>
    <w:rsid w:val="00A31EDA"/>
    <w:rsid w:val="00A321D0"/>
    <w:rsid w:val="00A32301"/>
    <w:rsid w:val="00A32CB9"/>
    <w:rsid w:val="00A332AB"/>
    <w:rsid w:val="00A33362"/>
    <w:rsid w:val="00A33589"/>
    <w:rsid w:val="00A3366F"/>
    <w:rsid w:val="00A33A9B"/>
    <w:rsid w:val="00A341C8"/>
    <w:rsid w:val="00A348F6"/>
    <w:rsid w:val="00A3519E"/>
    <w:rsid w:val="00A351CB"/>
    <w:rsid w:val="00A356B9"/>
    <w:rsid w:val="00A357C6"/>
    <w:rsid w:val="00A35E06"/>
    <w:rsid w:val="00A36572"/>
    <w:rsid w:val="00A369AA"/>
    <w:rsid w:val="00A36EBB"/>
    <w:rsid w:val="00A37014"/>
    <w:rsid w:val="00A371AC"/>
    <w:rsid w:val="00A4107C"/>
    <w:rsid w:val="00A411F8"/>
    <w:rsid w:val="00A417E8"/>
    <w:rsid w:val="00A418BF"/>
    <w:rsid w:val="00A4199C"/>
    <w:rsid w:val="00A41D39"/>
    <w:rsid w:val="00A421C3"/>
    <w:rsid w:val="00A423DA"/>
    <w:rsid w:val="00A424D8"/>
    <w:rsid w:val="00A4258A"/>
    <w:rsid w:val="00A427F9"/>
    <w:rsid w:val="00A42E7B"/>
    <w:rsid w:val="00A430BF"/>
    <w:rsid w:val="00A434AD"/>
    <w:rsid w:val="00A435FB"/>
    <w:rsid w:val="00A43E2E"/>
    <w:rsid w:val="00A441CA"/>
    <w:rsid w:val="00A44570"/>
    <w:rsid w:val="00A447DD"/>
    <w:rsid w:val="00A4485C"/>
    <w:rsid w:val="00A44A1F"/>
    <w:rsid w:val="00A44E15"/>
    <w:rsid w:val="00A4502E"/>
    <w:rsid w:val="00A451B9"/>
    <w:rsid w:val="00A45A12"/>
    <w:rsid w:val="00A4659B"/>
    <w:rsid w:val="00A47858"/>
    <w:rsid w:val="00A47D35"/>
    <w:rsid w:val="00A50486"/>
    <w:rsid w:val="00A505C6"/>
    <w:rsid w:val="00A5060D"/>
    <w:rsid w:val="00A510E3"/>
    <w:rsid w:val="00A5157D"/>
    <w:rsid w:val="00A51828"/>
    <w:rsid w:val="00A51DE7"/>
    <w:rsid w:val="00A520DC"/>
    <w:rsid w:val="00A520FF"/>
    <w:rsid w:val="00A52400"/>
    <w:rsid w:val="00A52F7E"/>
    <w:rsid w:val="00A534EA"/>
    <w:rsid w:val="00A536B6"/>
    <w:rsid w:val="00A53962"/>
    <w:rsid w:val="00A53B7C"/>
    <w:rsid w:val="00A53D59"/>
    <w:rsid w:val="00A54247"/>
    <w:rsid w:val="00A548AE"/>
    <w:rsid w:val="00A554C8"/>
    <w:rsid w:val="00A555F4"/>
    <w:rsid w:val="00A558BC"/>
    <w:rsid w:val="00A558E1"/>
    <w:rsid w:val="00A55D2B"/>
    <w:rsid w:val="00A55FC3"/>
    <w:rsid w:val="00A56632"/>
    <w:rsid w:val="00A5666F"/>
    <w:rsid w:val="00A5682A"/>
    <w:rsid w:val="00A569DB"/>
    <w:rsid w:val="00A570C2"/>
    <w:rsid w:val="00A572F2"/>
    <w:rsid w:val="00A6000B"/>
    <w:rsid w:val="00A60033"/>
    <w:rsid w:val="00A601E1"/>
    <w:rsid w:val="00A604D1"/>
    <w:rsid w:val="00A6093C"/>
    <w:rsid w:val="00A60DA7"/>
    <w:rsid w:val="00A61620"/>
    <w:rsid w:val="00A61869"/>
    <w:rsid w:val="00A62403"/>
    <w:rsid w:val="00A63B04"/>
    <w:rsid w:val="00A63FF0"/>
    <w:rsid w:val="00A64337"/>
    <w:rsid w:val="00A643A0"/>
    <w:rsid w:val="00A64595"/>
    <w:rsid w:val="00A645C0"/>
    <w:rsid w:val="00A6471F"/>
    <w:rsid w:val="00A64A1B"/>
    <w:rsid w:val="00A64A2E"/>
    <w:rsid w:val="00A64A82"/>
    <w:rsid w:val="00A64B81"/>
    <w:rsid w:val="00A64CFD"/>
    <w:rsid w:val="00A64D93"/>
    <w:rsid w:val="00A650D4"/>
    <w:rsid w:val="00A6631E"/>
    <w:rsid w:val="00A6716B"/>
    <w:rsid w:val="00A671E7"/>
    <w:rsid w:val="00A67A81"/>
    <w:rsid w:val="00A67C6A"/>
    <w:rsid w:val="00A67FE6"/>
    <w:rsid w:val="00A701C2"/>
    <w:rsid w:val="00A7042C"/>
    <w:rsid w:val="00A70649"/>
    <w:rsid w:val="00A70778"/>
    <w:rsid w:val="00A7087D"/>
    <w:rsid w:val="00A70948"/>
    <w:rsid w:val="00A71067"/>
    <w:rsid w:val="00A71317"/>
    <w:rsid w:val="00A7192D"/>
    <w:rsid w:val="00A71BF8"/>
    <w:rsid w:val="00A71E7E"/>
    <w:rsid w:val="00A72977"/>
    <w:rsid w:val="00A73AC1"/>
    <w:rsid w:val="00A746ED"/>
    <w:rsid w:val="00A74AF2"/>
    <w:rsid w:val="00A74C34"/>
    <w:rsid w:val="00A75028"/>
    <w:rsid w:val="00A7504F"/>
    <w:rsid w:val="00A75364"/>
    <w:rsid w:val="00A753CD"/>
    <w:rsid w:val="00A759BD"/>
    <w:rsid w:val="00A75A2F"/>
    <w:rsid w:val="00A75BD4"/>
    <w:rsid w:val="00A75E0D"/>
    <w:rsid w:val="00A760A1"/>
    <w:rsid w:val="00A76197"/>
    <w:rsid w:val="00A76478"/>
    <w:rsid w:val="00A76C80"/>
    <w:rsid w:val="00A76FC4"/>
    <w:rsid w:val="00A77534"/>
    <w:rsid w:val="00A77A37"/>
    <w:rsid w:val="00A77EAB"/>
    <w:rsid w:val="00A77F70"/>
    <w:rsid w:val="00A809D2"/>
    <w:rsid w:val="00A81748"/>
    <w:rsid w:val="00A81A53"/>
    <w:rsid w:val="00A81B44"/>
    <w:rsid w:val="00A81FD8"/>
    <w:rsid w:val="00A8246D"/>
    <w:rsid w:val="00A82E40"/>
    <w:rsid w:val="00A82F3B"/>
    <w:rsid w:val="00A83567"/>
    <w:rsid w:val="00A84403"/>
    <w:rsid w:val="00A84999"/>
    <w:rsid w:val="00A84BED"/>
    <w:rsid w:val="00A84D7B"/>
    <w:rsid w:val="00A852E5"/>
    <w:rsid w:val="00A85631"/>
    <w:rsid w:val="00A86AB9"/>
    <w:rsid w:val="00A86ACB"/>
    <w:rsid w:val="00A86EBF"/>
    <w:rsid w:val="00A87222"/>
    <w:rsid w:val="00A879BC"/>
    <w:rsid w:val="00A879FD"/>
    <w:rsid w:val="00A87FFC"/>
    <w:rsid w:val="00A900AF"/>
    <w:rsid w:val="00A90318"/>
    <w:rsid w:val="00A90AA3"/>
    <w:rsid w:val="00A914D2"/>
    <w:rsid w:val="00A927ED"/>
    <w:rsid w:val="00A92A9F"/>
    <w:rsid w:val="00A93A27"/>
    <w:rsid w:val="00A93E04"/>
    <w:rsid w:val="00A94842"/>
    <w:rsid w:val="00A94BBD"/>
    <w:rsid w:val="00A9513E"/>
    <w:rsid w:val="00A95294"/>
    <w:rsid w:val="00A95406"/>
    <w:rsid w:val="00A95968"/>
    <w:rsid w:val="00A96097"/>
    <w:rsid w:val="00A969AE"/>
    <w:rsid w:val="00A96E23"/>
    <w:rsid w:val="00A96F0C"/>
    <w:rsid w:val="00A96FF9"/>
    <w:rsid w:val="00A97AB0"/>
    <w:rsid w:val="00AA0721"/>
    <w:rsid w:val="00AA0C0C"/>
    <w:rsid w:val="00AA0C92"/>
    <w:rsid w:val="00AA0E80"/>
    <w:rsid w:val="00AA1479"/>
    <w:rsid w:val="00AA1846"/>
    <w:rsid w:val="00AA1D78"/>
    <w:rsid w:val="00AA239C"/>
    <w:rsid w:val="00AA2662"/>
    <w:rsid w:val="00AA30FD"/>
    <w:rsid w:val="00AA3B07"/>
    <w:rsid w:val="00AA6710"/>
    <w:rsid w:val="00AA6E53"/>
    <w:rsid w:val="00AA71B3"/>
    <w:rsid w:val="00AA72F9"/>
    <w:rsid w:val="00AA73EA"/>
    <w:rsid w:val="00AA75C0"/>
    <w:rsid w:val="00AA77B9"/>
    <w:rsid w:val="00AA7C64"/>
    <w:rsid w:val="00AA7F68"/>
    <w:rsid w:val="00AB02A7"/>
    <w:rsid w:val="00AB06A9"/>
    <w:rsid w:val="00AB0D99"/>
    <w:rsid w:val="00AB402A"/>
    <w:rsid w:val="00AB4080"/>
    <w:rsid w:val="00AB4252"/>
    <w:rsid w:val="00AB447C"/>
    <w:rsid w:val="00AB44EC"/>
    <w:rsid w:val="00AB4751"/>
    <w:rsid w:val="00AB49BA"/>
    <w:rsid w:val="00AB4BD4"/>
    <w:rsid w:val="00AB4EAB"/>
    <w:rsid w:val="00AB50D7"/>
    <w:rsid w:val="00AB5124"/>
    <w:rsid w:val="00AB51E2"/>
    <w:rsid w:val="00AB5728"/>
    <w:rsid w:val="00AB5EA2"/>
    <w:rsid w:val="00AB679D"/>
    <w:rsid w:val="00AB725D"/>
    <w:rsid w:val="00AB72A7"/>
    <w:rsid w:val="00AB747F"/>
    <w:rsid w:val="00AB7E79"/>
    <w:rsid w:val="00AC0525"/>
    <w:rsid w:val="00AC0AA9"/>
    <w:rsid w:val="00AC0B9D"/>
    <w:rsid w:val="00AC0BDB"/>
    <w:rsid w:val="00AC0C6D"/>
    <w:rsid w:val="00AC17AD"/>
    <w:rsid w:val="00AC19E9"/>
    <w:rsid w:val="00AC1A34"/>
    <w:rsid w:val="00AC2061"/>
    <w:rsid w:val="00AC244F"/>
    <w:rsid w:val="00AC2811"/>
    <w:rsid w:val="00AC33E2"/>
    <w:rsid w:val="00AC3480"/>
    <w:rsid w:val="00AC35B9"/>
    <w:rsid w:val="00AC373E"/>
    <w:rsid w:val="00AC435B"/>
    <w:rsid w:val="00AC4E1E"/>
    <w:rsid w:val="00AC5A22"/>
    <w:rsid w:val="00AC605B"/>
    <w:rsid w:val="00AC7251"/>
    <w:rsid w:val="00AC73E7"/>
    <w:rsid w:val="00AC7507"/>
    <w:rsid w:val="00AC79A3"/>
    <w:rsid w:val="00AD01C5"/>
    <w:rsid w:val="00AD0DF0"/>
    <w:rsid w:val="00AD10DA"/>
    <w:rsid w:val="00AD163B"/>
    <w:rsid w:val="00AD3A4C"/>
    <w:rsid w:val="00AD423E"/>
    <w:rsid w:val="00AD457D"/>
    <w:rsid w:val="00AD4C04"/>
    <w:rsid w:val="00AD4DDF"/>
    <w:rsid w:val="00AD4FBF"/>
    <w:rsid w:val="00AD54F7"/>
    <w:rsid w:val="00AD5801"/>
    <w:rsid w:val="00AD5A6E"/>
    <w:rsid w:val="00AD62FA"/>
    <w:rsid w:val="00AD6563"/>
    <w:rsid w:val="00AD6CF7"/>
    <w:rsid w:val="00AD77B4"/>
    <w:rsid w:val="00AD7CCA"/>
    <w:rsid w:val="00AD7FAF"/>
    <w:rsid w:val="00AE03B9"/>
    <w:rsid w:val="00AE0C4F"/>
    <w:rsid w:val="00AE0DEA"/>
    <w:rsid w:val="00AE0F46"/>
    <w:rsid w:val="00AE1A2E"/>
    <w:rsid w:val="00AE2563"/>
    <w:rsid w:val="00AE267E"/>
    <w:rsid w:val="00AE2B22"/>
    <w:rsid w:val="00AE321B"/>
    <w:rsid w:val="00AE37CC"/>
    <w:rsid w:val="00AE3A6B"/>
    <w:rsid w:val="00AE3D92"/>
    <w:rsid w:val="00AE4746"/>
    <w:rsid w:val="00AE4B5A"/>
    <w:rsid w:val="00AE4BD8"/>
    <w:rsid w:val="00AE4BE7"/>
    <w:rsid w:val="00AE4D12"/>
    <w:rsid w:val="00AE4DCD"/>
    <w:rsid w:val="00AE59ED"/>
    <w:rsid w:val="00AE5F18"/>
    <w:rsid w:val="00AE6638"/>
    <w:rsid w:val="00AE6647"/>
    <w:rsid w:val="00AE66E3"/>
    <w:rsid w:val="00AE695E"/>
    <w:rsid w:val="00AE7243"/>
    <w:rsid w:val="00AE78E7"/>
    <w:rsid w:val="00AE7C57"/>
    <w:rsid w:val="00AE7DB7"/>
    <w:rsid w:val="00AF02B5"/>
    <w:rsid w:val="00AF0F92"/>
    <w:rsid w:val="00AF127C"/>
    <w:rsid w:val="00AF13AC"/>
    <w:rsid w:val="00AF1BB1"/>
    <w:rsid w:val="00AF1D40"/>
    <w:rsid w:val="00AF1E17"/>
    <w:rsid w:val="00AF23F9"/>
    <w:rsid w:val="00AF2497"/>
    <w:rsid w:val="00AF2B28"/>
    <w:rsid w:val="00AF3320"/>
    <w:rsid w:val="00AF3357"/>
    <w:rsid w:val="00AF37C8"/>
    <w:rsid w:val="00AF3BA7"/>
    <w:rsid w:val="00AF3C91"/>
    <w:rsid w:val="00AF503A"/>
    <w:rsid w:val="00AF573B"/>
    <w:rsid w:val="00AF58FE"/>
    <w:rsid w:val="00AF5C32"/>
    <w:rsid w:val="00AF611D"/>
    <w:rsid w:val="00AF65A9"/>
    <w:rsid w:val="00AF65AA"/>
    <w:rsid w:val="00AF692F"/>
    <w:rsid w:val="00AF6DC4"/>
    <w:rsid w:val="00AF6EBC"/>
    <w:rsid w:val="00AF6EDE"/>
    <w:rsid w:val="00AF7607"/>
    <w:rsid w:val="00AF7A84"/>
    <w:rsid w:val="00AF7A98"/>
    <w:rsid w:val="00B009DD"/>
    <w:rsid w:val="00B01368"/>
    <w:rsid w:val="00B014AA"/>
    <w:rsid w:val="00B01D9A"/>
    <w:rsid w:val="00B01DB6"/>
    <w:rsid w:val="00B02069"/>
    <w:rsid w:val="00B026F1"/>
    <w:rsid w:val="00B02804"/>
    <w:rsid w:val="00B031F2"/>
    <w:rsid w:val="00B033B5"/>
    <w:rsid w:val="00B03727"/>
    <w:rsid w:val="00B03780"/>
    <w:rsid w:val="00B03825"/>
    <w:rsid w:val="00B03D07"/>
    <w:rsid w:val="00B03FB3"/>
    <w:rsid w:val="00B0438B"/>
    <w:rsid w:val="00B043E2"/>
    <w:rsid w:val="00B044C2"/>
    <w:rsid w:val="00B05024"/>
    <w:rsid w:val="00B06138"/>
    <w:rsid w:val="00B0685A"/>
    <w:rsid w:val="00B06B5D"/>
    <w:rsid w:val="00B06E44"/>
    <w:rsid w:val="00B0718A"/>
    <w:rsid w:val="00B078F0"/>
    <w:rsid w:val="00B07C5D"/>
    <w:rsid w:val="00B07DFD"/>
    <w:rsid w:val="00B1024B"/>
    <w:rsid w:val="00B10A8F"/>
    <w:rsid w:val="00B10F2D"/>
    <w:rsid w:val="00B1112C"/>
    <w:rsid w:val="00B11141"/>
    <w:rsid w:val="00B111E7"/>
    <w:rsid w:val="00B116F3"/>
    <w:rsid w:val="00B11B58"/>
    <w:rsid w:val="00B11B7F"/>
    <w:rsid w:val="00B11D78"/>
    <w:rsid w:val="00B11F67"/>
    <w:rsid w:val="00B12121"/>
    <w:rsid w:val="00B1236C"/>
    <w:rsid w:val="00B12BF3"/>
    <w:rsid w:val="00B1310B"/>
    <w:rsid w:val="00B131BF"/>
    <w:rsid w:val="00B13DC7"/>
    <w:rsid w:val="00B156FD"/>
    <w:rsid w:val="00B15886"/>
    <w:rsid w:val="00B16E80"/>
    <w:rsid w:val="00B173B7"/>
    <w:rsid w:val="00B17E0A"/>
    <w:rsid w:val="00B2004C"/>
    <w:rsid w:val="00B20058"/>
    <w:rsid w:val="00B2044C"/>
    <w:rsid w:val="00B2051C"/>
    <w:rsid w:val="00B20D49"/>
    <w:rsid w:val="00B21CC1"/>
    <w:rsid w:val="00B22B54"/>
    <w:rsid w:val="00B2305C"/>
    <w:rsid w:val="00B24417"/>
    <w:rsid w:val="00B24476"/>
    <w:rsid w:val="00B24D20"/>
    <w:rsid w:val="00B25358"/>
    <w:rsid w:val="00B25360"/>
    <w:rsid w:val="00B25CE8"/>
    <w:rsid w:val="00B25DB3"/>
    <w:rsid w:val="00B25E19"/>
    <w:rsid w:val="00B26112"/>
    <w:rsid w:val="00B2694B"/>
    <w:rsid w:val="00B27377"/>
    <w:rsid w:val="00B27BAA"/>
    <w:rsid w:val="00B27DCD"/>
    <w:rsid w:val="00B300C4"/>
    <w:rsid w:val="00B303E0"/>
    <w:rsid w:val="00B3046A"/>
    <w:rsid w:val="00B30796"/>
    <w:rsid w:val="00B311F7"/>
    <w:rsid w:val="00B3150F"/>
    <w:rsid w:val="00B315A6"/>
    <w:rsid w:val="00B3189D"/>
    <w:rsid w:val="00B322AF"/>
    <w:rsid w:val="00B32AB9"/>
    <w:rsid w:val="00B32B8B"/>
    <w:rsid w:val="00B32BBA"/>
    <w:rsid w:val="00B32FEC"/>
    <w:rsid w:val="00B33302"/>
    <w:rsid w:val="00B3375E"/>
    <w:rsid w:val="00B3399F"/>
    <w:rsid w:val="00B33C64"/>
    <w:rsid w:val="00B33CDF"/>
    <w:rsid w:val="00B3410B"/>
    <w:rsid w:val="00B34445"/>
    <w:rsid w:val="00B346FE"/>
    <w:rsid w:val="00B34763"/>
    <w:rsid w:val="00B35CAE"/>
    <w:rsid w:val="00B36168"/>
    <w:rsid w:val="00B36276"/>
    <w:rsid w:val="00B36BBB"/>
    <w:rsid w:val="00B370F7"/>
    <w:rsid w:val="00B37522"/>
    <w:rsid w:val="00B4032F"/>
    <w:rsid w:val="00B407C1"/>
    <w:rsid w:val="00B40AD7"/>
    <w:rsid w:val="00B41342"/>
    <w:rsid w:val="00B413F6"/>
    <w:rsid w:val="00B4160A"/>
    <w:rsid w:val="00B42475"/>
    <w:rsid w:val="00B425AE"/>
    <w:rsid w:val="00B42868"/>
    <w:rsid w:val="00B429F4"/>
    <w:rsid w:val="00B42CA1"/>
    <w:rsid w:val="00B43038"/>
    <w:rsid w:val="00B434CF"/>
    <w:rsid w:val="00B434D3"/>
    <w:rsid w:val="00B43928"/>
    <w:rsid w:val="00B43955"/>
    <w:rsid w:val="00B44140"/>
    <w:rsid w:val="00B4452D"/>
    <w:rsid w:val="00B445C9"/>
    <w:rsid w:val="00B45082"/>
    <w:rsid w:val="00B45346"/>
    <w:rsid w:val="00B457BD"/>
    <w:rsid w:val="00B45FED"/>
    <w:rsid w:val="00B46085"/>
    <w:rsid w:val="00B46931"/>
    <w:rsid w:val="00B473E5"/>
    <w:rsid w:val="00B47814"/>
    <w:rsid w:val="00B47ACD"/>
    <w:rsid w:val="00B500D9"/>
    <w:rsid w:val="00B5086D"/>
    <w:rsid w:val="00B508BE"/>
    <w:rsid w:val="00B50E0A"/>
    <w:rsid w:val="00B50FE1"/>
    <w:rsid w:val="00B514BF"/>
    <w:rsid w:val="00B51C91"/>
    <w:rsid w:val="00B51C9D"/>
    <w:rsid w:val="00B51F4A"/>
    <w:rsid w:val="00B5224C"/>
    <w:rsid w:val="00B52489"/>
    <w:rsid w:val="00B52540"/>
    <w:rsid w:val="00B5284A"/>
    <w:rsid w:val="00B528D8"/>
    <w:rsid w:val="00B52A71"/>
    <w:rsid w:val="00B52B7B"/>
    <w:rsid w:val="00B52F8A"/>
    <w:rsid w:val="00B53370"/>
    <w:rsid w:val="00B53804"/>
    <w:rsid w:val="00B53D59"/>
    <w:rsid w:val="00B54445"/>
    <w:rsid w:val="00B545D4"/>
    <w:rsid w:val="00B546D6"/>
    <w:rsid w:val="00B54951"/>
    <w:rsid w:val="00B54B79"/>
    <w:rsid w:val="00B55828"/>
    <w:rsid w:val="00B559B8"/>
    <w:rsid w:val="00B55C92"/>
    <w:rsid w:val="00B56125"/>
    <w:rsid w:val="00B5674B"/>
    <w:rsid w:val="00B56AC7"/>
    <w:rsid w:val="00B56EAE"/>
    <w:rsid w:val="00B57149"/>
    <w:rsid w:val="00B5736B"/>
    <w:rsid w:val="00B57573"/>
    <w:rsid w:val="00B57B71"/>
    <w:rsid w:val="00B57EFF"/>
    <w:rsid w:val="00B61001"/>
    <w:rsid w:val="00B61016"/>
    <w:rsid w:val="00B612AD"/>
    <w:rsid w:val="00B612DD"/>
    <w:rsid w:val="00B614DB"/>
    <w:rsid w:val="00B632A0"/>
    <w:rsid w:val="00B64375"/>
    <w:rsid w:val="00B6465A"/>
    <w:rsid w:val="00B64B19"/>
    <w:rsid w:val="00B651BF"/>
    <w:rsid w:val="00B65761"/>
    <w:rsid w:val="00B65A26"/>
    <w:rsid w:val="00B65D3D"/>
    <w:rsid w:val="00B65E40"/>
    <w:rsid w:val="00B66136"/>
    <w:rsid w:val="00B66656"/>
    <w:rsid w:val="00B66CDE"/>
    <w:rsid w:val="00B6727C"/>
    <w:rsid w:val="00B67298"/>
    <w:rsid w:val="00B673C6"/>
    <w:rsid w:val="00B6778F"/>
    <w:rsid w:val="00B6785D"/>
    <w:rsid w:val="00B70176"/>
    <w:rsid w:val="00B70195"/>
    <w:rsid w:val="00B71187"/>
    <w:rsid w:val="00B716D2"/>
    <w:rsid w:val="00B717E9"/>
    <w:rsid w:val="00B71DAB"/>
    <w:rsid w:val="00B71ECB"/>
    <w:rsid w:val="00B72631"/>
    <w:rsid w:val="00B72AF5"/>
    <w:rsid w:val="00B72BF6"/>
    <w:rsid w:val="00B72DBC"/>
    <w:rsid w:val="00B742A3"/>
    <w:rsid w:val="00B742D3"/>
    <w:rsid w:val="00B74A10"/>
    <w:rsid w:val="00B74A89"/>
    <w:rsid w:val="00B74ACE"/>
    <w:rsid w:val="00B74CCC"/>
    <w:rsid w:val="00B74DC2"/>
    <w:rsid w:val="00B74F66"/>
    <w:rsid w:val="00B75B4B"/>
    <w:rsid w:val="00B75E75"/>
    <w:rsid w:val="00B75F14"/>
    <w:rsid w:val="00B76599"/>
    <w:rsid w:val="00B767FE"/>
    <w:rsid w:val="00B76BE6"/>
    <w:rsid w:val="00B76C8C"/>
    <w:rsid w:val="00B7728F"/>
    <w:rsid w:val="00B77E8D"/>
    <w:rsid w:val="00B8043A"/>
    <w:rsid w:val="00B808B3"/>
    <w:rsid w:val="00B80C53"/>
    <w:rsid w:val="00B8156A"/>
    <w:rsid w:val="00B817C4"/>
    <w:rsid w:val="00B81CE0"/>
    <w:rsid w:val="00B82177"/>
    <w:rsid w:val="00B82691"/>
    <w:rsid w:val="00B82706"/>
    <w:rsid w:val="00B82E38"/>
    <w:rsid w:val="00B83360"/>
    <w:rsid w:val="00B83860"/>
    <w:rsid w:val="00B839CA"/>
    <w:rsid w:val="00B8437F"/>
    <w:rsid w:val="00B846A8"/>
    <w:rsid w:val="00B84F15"/>
    <w:rsid w:val="00B857E7"/>
    <w:rsid w:val="00B859B8"/>
    <w:rsid w:val="00B85C7D"/>
    <w:rsid w:val="00B85ED1"/>
    <w:rsid w:val="00B85FAF"/>
    <w:rsid w:val="00B8671F"/>
    <w:rsid w:val="00B8718B"/>
    <w:rsid w:val="00B87289"/>
    <w:rsid w:val="00B87986"/>
    <w:rsid w:val="00B900CF"/>
    <w:rsid w:val="00B9030B"/>
    <w:rsid w:val="00B903D2"/>
    <w:rsid w:val="00B906C9"/>
    <w:rsid w:val="00B90BA2"/>
    <w:rsid w:val="00B90C88"/>
    <w:rsid w:val="00B90EC1"/>
    <w:rsid w:val="00B91659"/>
    <w:rsid w:val="00B91AC5"/>
    <w:rsid w:val="00B9312F"/>
    <w:rsid w:val="00B93365"/>
    <w:rsid w:val="00B94D66"/>
    <w:rsid w:val="00B951EB"/>
    <w:rsid w:val="00B96182"/>
    <w:rsid w:val="00B963DC"/>
    <w:rsid w:val="00B965F4"/>
    <w:rsid w:val="00B96E6E"/>
    <w:rsid w:val="00B9731D"/>
    <w:rsid w:val="00B97646"/>
    <w:rsid w:val="00B97848"/>
    <w:rsid w:val="00B97894"/>
    <w:rsid w:val="00B979C2"/>
    <w:rsid w:val="00B979FE"/>
    <w:rsid w:val="00BA0402"/>
    <w:rsid w:val="00BA06F5"/>
    <w:rsid w:val="00BA0B7C"/>
    <w:rsid w:val="00BA104F"/>
    <w:rsid w:val="00BA17E2"/>
    <w:rsid w:val="00BA181B"/>
    <w:rsid w:val="00BA20BF"/>
    <w:rsid w:val="00BA21DC"/>
    <w:rsid w:val="00BA235C"/>
    <w:rsid w:val="00BA2B46"/>
    <w:rsid w:val="00BA2BC9"/>
    <w:rsid w:val="00BA3279"/>
    <w:rsid w:val="00BA3B7D"/>
    <w:rsid w:val="00BA4050"/>
    <w:rsid w:val="00BA42FF"/>
    <w:rsid w:val="00BA4C34"/>
    <w:rsid w:val="00BA5057"/>
    <w:rsid w:val="00BA55D2"/>
    <w:rsid w:val="00BA5B06"/>
    <w:rsid w:val="00BA5F92"/>
    <w:rsid w:val="00BA5FF6"/>
    <w:rsid w:val="00BA6132"/>
    <w:rsid w:val="00BA67C0"/>
    <w:rsid w:val="00BA68F0"/>
    <w:rsid w:val="00BA6F35"/>
    <w:rsid w:val="00BA7428"/>
    <w:rsid w:val="00BA7DC1"/>
    <w:rsid w:val="00BB08F0"/>
    <w:rsid w:val="00BB1C25"/>
    <w:rsid w:val="00BB1EFB"/>
    <w:rsid w:val="00BB1F78"/>
    <w:rsid w:val="00BB21EF"/>
    <w:rsid w:val="00BB2C1A"/>
    <w:rsid w:val="00BB3048"/>
    <w:rsid w:val="00BB339C"/>
    <w:rsid w:val="00BB3416"/>
    <w:rsid w:val="00BB3513"/>
    <w:rsid w:val="00BB38F4"/>
    <w:rsid w:val="00BB38FB"/>
    <w:rsid w:val="00BB3A6B"/>
    <w:rsid w:val="00BB3D83"/>
    <w:rsid w:val="00BB41F6"/>
    <w:rsid w:val="00BB44F8"/>
    <w:rsid w:val="00BB455A"/>
    <w:rsid w:val="00BB69F2"/>
    <w:rsid w:val="00BB72F6"/>
    <w:rsid w:val="00BB783D"/>
    <w:rsid w:val="00BB7866"/>
    <w:rsid w:val="00BB7A61"/>
    <w:rsid w:val="00BB7CCD"/>
    <w:rsid w:val="00BC0A4C"/>
    <w:rsid w:val="00BC1172"/>
    <w:rsid w:val="00BC1194"/>
    <w:rsid w:val="00BC18C0"/>
    <w:rsid w:val="00BC18D6"/>
    <w:rsid w:val="00BC228F"/>
    <w:rsid w:val="00BC2A15"/>
    <w:rsid w:val="00BC2ED5"/>
    <w:rsid w:val="00BC32B1"/>
    <w:rsid w:val="00BC3532"/>
    <w:rsid w:val="00BC3C06"/>
    <w:rsid w:val="00BC40F7"/>
    <w:rsid w:val="00BC4797"/>
    <w:rsid w:val="00BC49CD"/>
    <w:rsid w:val="00BC4A53"/>
    <w:rsid w:val="00BC4DE9"/>
    <w:rsid w:val="00BC5617"/>
    <w:rsid w:val="00BC5686"/>
    <w:rsid w:val="00BC6D35"/>
    <w:rsid w:val="00BC6F87"/>
    <w:rsid w:val="00BC76DF"/>
    <w:rsid w:val="00BC78E4"/>
    <w:rsid w:val="00BC7ECD"/>
    <w:rsid w:val="00BD0485"/>
    <w:rsid w:val="00BD09CE"/>
    <w:rsid w:val="00BD0B8B"/>
    <w:rsid w:val="00BD0FE5"/>
    <w:rsid w:val="00BD1DC3"/>
    <w:rsid w:val="00BD1E66"/>
    <w:rsid w:val="00BD3515"/>
    <w:rsid w:val="00BD3951"/>
    <w:rsid w:val="00BD4976"/>
    <w:rsid w:val="00BD4A49"/>
    <w:rsid w:val="00BD4EA6"/>
    <w:rsid w:val="00BD58F9"/>
    <w:rsid w:val="00BD6845"/>
    <w:rsid w:val="00BD6F8B"/>
    <w:rsid w:val="00BD72F9"/>
    <w:rsid w:val="00BD7376"/>
    <w:rsid w:val="00BD7E43"/>
    <w:rsid w:val="00BE007F"/>
    <w:rsid w:val="00BE04C9"/>
    <w:rsid w:val="00BE0B75"/>
    <w:rsid w:val="00BE0E26"/>
    <w:rsid w:val="00BE13B6"/>
    <w:rsid w:val="00BE13EC"/>
    <w:rsid w:val="00BE2773"/>
    <w:rsid w:val="00BE3228"/>
    <w:rsid w:val="00BE3292"/>
    <w:rsid w:val="00BE35A9"/>
    <w:rsid w:val="00BE37EE"/>
    <w:rsid w:val="00BE3E0E"/>
    <w:rsid w:val="00BE41EA"/>
    <w:rsid w:val="00BE4A55"/>
    <w:rsid w:val="00BE4CA8"/>
    <w:rsid w:val="00BE4F74"/>
    <w:rsid w:val="00BE54FF"/>
    <w:rsid w:val="00BE58BC"/>
    <w:rsid w:val="00BE59BC"/>
    <w:rsid w:val="00BE5D26"/>
    <w:rsid w:val="00BE6DFB"/>
    <w:rsid w:val="00BE73B1"/>
    <w:rsid w:val="00BE7882"/>
    <w:rsid w:val="00BE7F4C"/>
    <w:rsid w:val="00BF06B2"/>
    <w:rsid w:val="00BF07E5"/>
    <w:rsid w:val="00BF0C4B"/>
    <w:rsid w:val="00BF0EC0"/>
    <w:rsid w:val="00BF0FCC"/>
    <w:rsid w:val="00BF161C"/>
    <w:rsid w:val="00BF163C"/>
    <w:rsid w:val="00BF1722"/>
    <w:rsid w:val="00BF18CC"/>
    <w:rsid w:val="00BF195C"/>
    <w:rsid w:val="00BF19DA"/>
    <w:rsid w:val="00BF1D97"/>
    <w:rsid w:val="00BF22B4"/>
    <w:rsid w:val="00BF231B"/>
    <w:rsid w:val="00BF256B"/>
    <w:rsid w:val="00BF2685"/>
    <w:rsid w:val="00BF2982"/>
    <w:rsid w:val="00BF2E71"/>
    <w:rsid w:val="00BF2FF2"/>
    <w:rsid w:val="00BF337C"/>
    <w:rsid w:val="00BF33D0"/>
    <w:rsid w:val="00BF3589"/>
    <w:rsid w:val="00BF3DD4"/>
    <w:rsid w:val="00BF4009"/>
    <w:rsid w:val="00BF4155"/>
    <w:rsid w:val="00BF486B"/>
    <w:rsid w:val="00BF4969"/>
    <w:rsid w:val="00BF5664"/>
    <w:rsid w:val="00BF5C34"/>
    <w:rsid w:val="00BF5E69"/>
    <w:rsid w:val="00BF7200"/>
    <w:rsid w:val="00C00080"/>
    <w:rsid w:val="00C008A4"/>
    <w:rsid w:val="00C00B62"/>
    <w:rsid w:val="00C01B09"/>
    <w:rsid w:val="00C01E96"/>
    <w:rsid w:val="00C01F02"/>
    <w:rsid w:val="00C01FC4"/>
    <w:rsid w:val="00C023BE"/>
    <w:rsid w:val="00C02CE9"/>
    <w:rsid w:val="00C02E1E"/>
    <w:rsid w:val="00C02FEC"/>
    <w:rsid w:val="00C03015"/>
    <w:rsid w:val="00C033F6"/>
    <w:rsid w:val="00C035E2"/>
    <w:rsid w:val="00C03904"/>
    <w:rsid w:val="00C03FA8"/>
    <w:rsid w:val="00C04121"/>
    <w:rsid w:val="00C0416F"/>
    <w:rsid w:val="00C04183"/>
    <w:rsid w:val="00C0435C"/>
    <w:rsid w:val="00C05A32"/>
    <w:rsid w:val="00C05C52"/>
    <w:rsid w:val="00C05F9D"/>
    <w:rsid w:val="00C064C0"/>
    <w:rsid w:val="00C06EB8"/>
    <w:rsid w:val="00C06F11"/>
    <w:rsid w:val="00C070D9"/>
    <w:rsid w:val="00C071CA"/>
    <w:rsid w:val="00C102F0"/>
    <w:rsid w:val="00C10DF5"/>
    <w:rsid w:val="00C10EED"/>
    <w:rsid w:val="00C114BC"/>
    <w:rsid w:val="00C11642"/>
    <w:rsid w:val="00C1165D"/>
    <w:rsid w:val="00C120B3"/>
    <w:rsid w:val="00C129A0"/>
    <w:rsid w:val="00C13642"/>
    <w:rsid w:val="00C13A74"/>
    <w:rsid w:val="00C13C9F"/>
    <w:rsid w:val="00C149AB"/>
    <w:rsid w:val="00C14AEA"/>
    <w:rsid w:val="00C14DC2"/>
    <w:rsid w:val="00C14E5F"/>
    <w:rsid w:val="00C150B6"/>
    <w:rsid w:val="00C15168"/>
    <w:rsid w:val="00C15323"/>
    <w:rsid w:val="00C15C2F"/>
    <w:rsid w:val="00C15EE7"/>
    <w:rsid w:val="00C166F4"/>
    <w:rsid w:val="00C17374"/>
    <w:rsid w:val="00C17472"/>
    <w:rsid w:val="00C17681"/>
    <w:rsid w:val="00C17E24"/>
    <w:rsid w:val="00C20DE1"/>
    <w:rsid w:val="00C2146A"/>
    <w:rsid w:val="00C214D9"/>
    <w:rsid w:val="00C21A69"/>
    <w:rsid w:val="00C225C6"/>
    <w:rsid w:val="00C229FF"/>
    <w:rsid w:val="00C22A06"/>
    <w:rsid w:val="00C234E2"/>
    <w:rsid w:val="00C23865"/>
    <w:rsid w:val="00C23A55"/>
    <w:rsid w:val="00C23BF3"/>
    <w:rsid w:val="00C23DC4"/>
    <w:rsid w:val="00C23F40"/>
    <w:rsid w:val="00C24665"/>
    <w:rsid w:val="00C24F28"/>
    <w:rsid w:val="00C259E0"/>
    <w:rsid w:val="00C263B1"/>
    <w:rsid w:val="00C264DE"/>
    <w:rsid w:val="00C2764C"/>
    <w:rsid w:val="00C27778"/>
    <w:rsid w:val="00C27C80"/>
    <w:rsid w:val="00C27DF8"/>
    <w:rsid w:val="00C27ECA"/>
    <w:rsid w:val="00C30190"/>
    <w:rsid w:val="00C30394"/>
    <w:rsid w:val="00C31081"/>
    <w:rsid w:val="00C3185B"/>
    <w:rsid w:val="00C3197D"/>
    <w:rsid w:val="00C31E6C"/>
    <w:rsid w:val="00C320EB"/>
    <w:rsid w:val="00C32249"/>
    <w:rsid w:val="00C32A73"/>
    <w:rsid w:val="00C32B8B"/>
    <w:rsid w:val="00C32E61"/>
    <w:rsid w:val="00C33476"/>
    <w:rsid w:val="00C3347E"/>
    <w:rsid w:val="00C33913"/>
    <w:rsid w:val="00C34563"/>
    <w:rsid w:val="00C34F38"/>
    <w:rsid w:val="00C35171"/>
    <w:rsid w:val="00C354AD"/>
    <w:rsid w:val="00C359BB"/>
    <w:rsid w:val="00C36522"/>
    <w:rsid w:val="00C367D4"/>
    <w:rsid w:val="00C368FB"/>
    <w:rsid w:val="00C36B74"/>
    <w:rsid w:val="00C3793E"/>
    <w:rsid w:val="00C3795F"/>
    <w:rsid w:val="00C412FF"/>
    <w:rsid w:val="00C41653"/>
    <w:rsid w:val="00C4248D"/>
    <w:rsid w:val="00C428C7"/>
    <w:rsid w:val="00C42EBA"/>
    <w:rsid w:val="00C4394C"/>
    <w:rsid w:val="00C43B2B"/>
    <w:rsid w:val="00C43CF6"/>
    <w:rsid w:val="00C44B4E"/>
    <w:rsid w:val="00C451F4"/>
    <w:rsid w:val="00C45362"/>
    <w:rsid w:val="00C459B3"/>
    <w:rsid w:val="00C45C80"/>
    <w:rsid w:val="00C45D26"/>
    <w:rsid w:val="00C460A5"/>
    <w:rsid w:val="00C46436"/>
    <w:rsid w:val="00C4672E"/>
    <w:rsid w:val="00C46A4E"/>
    <w:rsid w:val="00C46A63"/>
    <w:rsid w:val="00C46C86"/>
    <w:rsid w:val="00C50528"/>
    <w:rsid w:val="00C50DAB"/>
    <w:rsid w:val="00C50E79"/>
    <w:rsid w:val="00C51272"/>
    <w:rsid w:val="00C52CFB"/>
    <w:rsid w:val="00C52E3B"/>
    <w:rsid w:val="00C52F7C"/>
    <w:rsid w:val="00C53141"/>
    <w:rsid w:val="00C53895"/>
    <w:rsid w:val="00C546FB"/>
    <w:rsid w:val="00C548CD"/>
    <w:rsid w:val="00C54E37"/>
    <w:rsid w:val="00C5551B"/>
    <w:rsid w:val="00C55852"/>
    <w:rsid w:val="00C567EA"/>
    <w:rsid w:val="00C57D99"/>
    <w:rsid w:val="00C603BC"/>
    <w:rsid w:val="00C60D08"/>
    <w:rsid w:val="00C60DD6"/>
    <w:rsid w:val="00C612CD"/>
    <w:rsid w:val="00C61557"/>
    <w:rsid w:val="00C615D7"/>
    <w:rsid w:val="00C6211F"/>
    <w:rsid w:val="00C62124"/>
    <w:rsid w:val="00C621BA"/>
    <w:rsid w:val="00C62444"/>
    <w:rsid w:val="00C6254B"/>
    <w:rsid w:val="00C628D3"/>
    <w:rsid w:val="00C62CF5"/>
    <w:rsid w:val="00C63898"/>
    <w:rsid w:val="00C63DDE"/>
    <w:rsid w:val="00C640C4"/>
    <w:rsid w:val="00C643B4"/>
    <w:rsid w:val="00C644A5"/>
    <w:rsid w:val="00C644CC"/>
    <w:rsid w:val="00C645B0"/>
    <w:rsid w:val="00C651C3"/>
    <w:rsid w:val="00C651D4"/>
    <w:rsid w:val="00C66925"/>
    <w:rsid w:val="00C669E0"/>
    <w:rsid w:val="00C66C9C"/>
    <w:rsid w:val="00C677BB"/>
    <w:rsid w:val="00C67E48"/>
    <w:rsid w:val="00C67EC9"/>
    <w:rsid w:val="00C701A2"/>
    <w:rsid w:val="00C7040C"/>
    <w:rsid w:val="00C71476"/>
    <w:rsid w:val="00C71AEF"/>
    <w:rsid w:val="00C721AE"/>
    <w:rsid w:val="00C72345"/>
    <w:rsid w:val="00C72EBE"/>
    <w:rsid w:val="00C733C5"/>
    <w:rsid w:val="00C73531"/>
    <w:rsid w:val="00C73CE6"/>
    <w:rsid w:val="00C73D98"/>
    <w:rsid w:val="00C74326"/>
    <w:rsid w:val="00C74515"/>
    <w:rsid w:val="00C74B6F"/>
    <w:rsid w:val="00C74F2E"/>
    <w:rsid w:val="00C756B8"/>
    <w:rsid w:val="00C756E1"/>
    <w:rsid w:val="00C75975"/>
    <w:rsid w:val="00C75E0C"/>
    <w:rsid w:val="00C75F61"/>
    <w:rsid w:val="00C77567"/>
    <w:rsid w:val="00C77623"/>
    <w:rsid w:val="00C77AEE"/>
    <w:rsid w:val="00C803C9"/>
    <w:rsid w:val="00C80413"/>
    <w:rsid w:val="00C80450"/>
    <w:rsid w:val="00C8092B"/>
    <w:rsid w:val="00C80A3D"/>
    <w:rsid w:val="00C80C21"/>
    <w:rsid w:val="00C80EF4"/>
    <w:rsid w:val="00C81557"/>
    <w:rsid w:val="00C81AAC"/>
    <w:rsid w:val="00C82446"/>
    <w:rsid w:val="00C8246A"/>
    <w:rsid w:val="00C82C3C"/>
    <w:rsid w:val="00C82F3F"/>
    <w:rsid w:val="00C84108"/>
    <w:rsid w:val="00C844D5"/>
    <w:rsid w:val="00C849BD"/>
    <w:rsid w:val="00C84B70"/>
    <w:rsid w:val="00C8560D"/>
    <w:rsid w:val="00C858F6"/>
    <w:rsid w:val="00C87191"/>
    <w:rsid w:val="00C87F2C"/>
    <w:rsid w:val="00C908DD"/>
    <w:rsid w:val="00C9096E"/>
    <w:rsid w:val="00C90BC8"/>
    <w:rsid w:val="00C9105D"/>
    <w:rsid w:val="00C9106D"/>
    <w:rsid w:val="00C9206E"/>
    <w:rsid w:val="00C9317D"/>
    <w:rsid w:val="00C93399"/>
    <w:rsid w:val="00C937A6"/>
    <w:rsid w:val="00C954D7"/>
    <w:rsid w:val="00C956B4"/>
    <w:rsid w:val="00C95A6A"/>
    <w:rsid w:val="00C95E02"/>
    <w:rsid w:val="00C95F1B"/>
    <w:rsid w:val="00C9630B"/>
    <w:rsid w:val="00C96448"/>
    <w:rsid w:val="00C96627"/>
    <w:rsid w:val="00C96CFD"/>
    <w:rsid w:val="00C9705A"/>
    <w:rsid w:val="00CA0421"/>
    <w:rsid w:val="00CA0AD7"/>
    <w:rsid w:val="00CA0BC0"/>
    <w:rsid w:val="00CA0BFF"/>
    <w:rsid w:val="00CA0FB7"/>
    <w:rsid w:val="00CA2199"/>
    <w:rsid w:val="00CA21D3"/>
    <w:rsid w:val="00CA269B"/>
    <w:rsid w:val="00CA2738"/>
    <w:rsid w:val="00CA2C41"/>
    <w:rsid w:val="00CA2D91"/>
    <w:rsid w:val="00CA2DBD"/>
    <w:rsid w:val="00CA321C"/>
    <w:rsid w:val="00CA39A2"/>
    <w:rsid w:val="00CA3B69"/>
    <w:rsid w:val="00CA4B56"/>
    <w:rsid w:val="00CA53AA"/>
    <w:rsid w:val="00CA5B0C"/>
    <w:rsid w:val="00CA6065"/>
    <w:rsid w:val="00CA6405"/>
    <w:rsid w:val="00CA6EEB"/>
    <w:rsid w:val="00CA70CE"/>
    <w:rsid w:val="00CA71AE"/>
    <w:rsid w:val="00CA7281"/>
    <w:rsid w:val="00CA785A"/>
    <w:rsid w:val="00CA7967"/>
    <w:rsid w:val="00CB0AA0"/>
    <w:rsid w:val="00CB0BD9"/>
    <w:rsid w:val="00CB0DB8"/>
    <w:rsid w:val="00CB0F67"/>
    <w:rsid w:val="00CB1008"/>
    <w:rsid w:val="00CB1244"/>
    <w:rsid w:val="00CB1E7F"/>
    <w:rsid w:val="00CB2C97"/>
    <w:rsid w:val="00CB33CC"/>
    <w:rsid w:val="00CB3DC0"/>
    <w:rsid w:val="00CB46F1"/>
    <w:rsid w:val="00CB47D0"/>
    <w:rsid w:val="00CB4D99"/>
    <w:rsid w:val="00CB535D"/>
    <w:rsid w:val="00CB5503"/>
    <w:rsid w:val="00CB5981"/>
    <w:rsid w:val="00CB5C5D"/>
    <w:rsid w:val="00CB60FB"/>
    <w:rsid w:val="00CB63E7"/>
    <w:rsid w:val="00CB6634"/>
    <w:rsid w:val="00CC0809"/>
    <w:rsid w:val="00CC0AE7"/>
    <w:rsid w:val="00CC15EB"/>
    <w:rsid w:val="00CC2816"/>
    <w:rsid w:val="00CC44D4"/>
    <w:rsid w:val="00CC508D"/>
    <w:rsid w:val="00CC5754"/>
    <w:rsid w:val="00CC5DAC"/>
    <w:rsid w:val="00CC688F"/>
    <w:rsid w:val="00CC6977"/>
    <w:rsid w:val="00CC6B0A"/>
    <w:rsid w:val="00CC6DDE"/>
    <w:rsid w:val="00CC6FFE"/>
    <w:rsid w:val="00CC7417"/>
    <w:rsid w:val="00CC7992"/>
    <w:rsid w:val="00CD0E97"/>
    <w:rsid w:val="00CD10EC"/>
    <w:rsid w:val="00CD192C"/>
    <w:rsid w:val="00CD19F0"/>
    <w:rsid w:val="00CD1E6E"/>
    <w:rsid w:val="00CD2BE5"/>
    <w:rsid w:val="00CD3D9B"/>
    <w:rsid w:val="00CD3FC2"/>
    <w:rsid w:val="00CD467A"/>
    <w:rsid w:val="00CD49AD"/>
    <w:rsid w:val="00CD51ED"/>
    <w:rsid w:val="00CD5E83"/>
    <w:rsid w:val="00CD6278"/>
    <w:rsid w:val="00CD6C4F"/>
    <w:rsid w:val="00CD708C"/>
    <w:rsid w:val="00CD7DAC"/>
    <w:rsid w:val="00CE0572"/>
    <w:rsid w:val="00CE0AC9"/>
    <w:rsid w:val="00CE0CE2"/>
    <w:rsid w:val="00CE109E"/>
    <w:rsid w:val="00CE1859"/>
    <w:rsid w:val="00CE1BE8"/>
    <w:rsid w:val="00CE1CEF"/>
    <w:rsid w:val="00CE2379"/>
    <w:rsid w:val="00CE28B2"/>
    <w:rsid w:val="00CE30BC"/>
    <w:rsid w:val="00CE346C"/>
    <w:rsid w:val="00CE3514"/>
    <w:rsid w:val="00CE3557"/>
    <w:rsid w:val="00CE3851"/>
    <w:rsid w:val="00CE42FA"/>
    <w:rsid w:val="00CE4BD4"/>
    <w:rsid w:val="00CE4BDE"/>
    <w:rsid w:val="00CE4C46"/>
    <w:rsid w:val="00CE4D9A"/>
    <w:rsid w:val="00CE5BA1"/>
    <w:rsid w:val="00CE607E"/>
    <w:rsid w:val="00CE6F4B"/>
    <w:rsid w:val="00CE6FD7"/>
    <w:rsid w:val="00CE7203"/>
    <w:rsid w:val="00CE7D35"/>
    <w:rsid w:val="00CF0610"/>
    <w:rsid w:val="00CF0E31"/>
    <w:rsid w:val="00CF10DB"/>
    <w:rsid w:val="00CF175C"/>
    <w:rsid w:val="00CF18E3"/>
    <w:rsid w:val="00CF267A"/>
    <w:rsid w:val="00CF2773"/>
    <w:rsid w:val="00CF2981"/>
    <w:rsid w:val="00CF3312"/>
    <w:rsid w:val="00CF35A8"/>
    <w:rsid w:val="00CF3659"/>
    <w:rsid w:val="00CF38FB"/>
    <w:rsid w:val="00CF3FC4"/>
    <w:rsid w:val="00CF408B"/>
    <w:rsid w:val="00CF44D2"/>
    <w:rsid w:val="00CF544B"/>
    <w:rsid w:val="00CF599B"/>
    <w:rsid w:val="00CF5D53"/>
    <w:rsid w:val="00CF5D84"/>
    <w:rsid w:val="00CF634A"/>
    <w:rsid w:val="00CF7099"/>
    <w:rsid w:val="00CF7511"/>
    <w:rsid w:val="00CF7AC4"/>
    <w:rsid w:val="00CF7C84"/>
    <w:rsid w:val="00D001FD"/>
    <w:rsid w:val="00D00319"/>
    <w:rsid w:val="00D005E3"/>
    <w:rsid w:val="00D008A4"/>
    <w:rsid w:val="00D0105D"/>
    <w:rsid w:val="00D0128A"/>
    <w:rsid w:val="00D016C1"/>
    <w:rsid w:val="00D01734"/>
    <w:rsid w:val="00D023AA"/>
    <w:rsid w:val="00D02537"/>
    <w:rsid w:val="00D027ED"/>
    <w:rsid w:val="00D0366B"/>
    <w:rsid w:val="00D0413F"/>
    <w:rsid w:val="00D0459B"/>
    <w:rsid w:val="00D04E65"/>
    <w:rsid w:val="00D04FA4"/>
    <w:rsid w:val="00D05280"/>
    <w:rsid w:val="00D0532E"/>
    <w:rsid w:val="00D056AC"/>
    <w:rsid w:val="00D05C8A"/>
    <w:rsid w:val="00D05E44"/>
    <w:rsid w:val="00D060A2"/>
    <w:rsid w:val="00D06CFB"/>
    <w:rsid w:val="00D07044"/>
    <w:rsid w:val="00D070A7"/>
    <w:rsid w:val="00D103BB"/>
    <w:rsid w:val="00D10633"/>
    <w:rsid w:val="00D107F7"/>
    <w:rsid w:val="00D11581"/>
    <w:rsid w:val="00D1166A"/>
    <w:rsid w:val="00D11D59"/>
    <w:rsid w:val="00D11E04"/>
    <w:rsid w:val="00D11E1D"/>
    <w:rsid w:val="00D12184"/>
    <w:rsid w:val="00D12511"/>
    <w:rsid w:val="00D12B6B"/>
    <w:rsid w:val="00D13457"/>
    <w:rsid w:val="00D1383E"/>
    <w:rsid w:val="00D13EA4"/>
    <w:rsid w:val="00D13F9C"/>
    <w:rsid w:val="00D1411E"/>
    <w:rsid w:val="00D143C9"/>
    <w:rsid w:val="00D14BA8"/>
    <w:rsid w:val="00D14D53"/>
    <w:rsid w:val="00D154D8"/>
    <w:rsid w:val="00D157EE"/>
    <w:rsid w:val="00D17032"/>
    <w:rsid w:val="00D170DA"/>
    <w:rsid w:val="00D203D8"/>
    <w:rsid w:val="00D204E5"/>
    <w:rsid w:val="00D205BF"/>
    <w:rsid w:val="00D20794"/>
    <w:rsid w:val="00D208CE"/>
    <w:rsid w:val="00D20A6B"/>
    <w:rsid w:val="00D20AA2"/>
    <w:rsid w:val="00D20C38"/>
    <w:rsid w:val="00D2100E"/>
    <w:rsid w:val="00D21A00"/>
    <w:rsid w:val="00D21CC3"/>
    <w:rsid w:val="00D21F5E"/>
    <w:rsid w:val="00D22189"/>
    <w:rsid w:val="00D2228E"/>
    <w:rsid w:val="00D2259D"/>
    <w:rsid w:val="00D226D0"/>
    <w:rsid w:val="00D22871"/>
    <w:rsid w:val="00D22D8E"/>
    <w:rsid w:val="00D2343D"/>
    <w:rsid w:val="00D23571"/>
    <w:rsid w:val="00D242A1"/>
    <w:rsid w:val="00D244A9"/>
    <w:rsid w:val="00D248CD"/>
    <w:rsid w:val="00D24BAC"/>
    <w:rsid w:val="00D24CDE"/>
    <w:rsid w:val="00D24CE7"/>
    <w:rsid w:val="00D250DB"/>
    <w:rsid w:val="00D25403"/>
    <w:rsid w:val="00D2544D"/>
    <w:rsid w:val="00D25E3F"/>
    <w:rsid w:val="00D260C8"/>
    <w:rsid w:val="00D2613D"/>
    <w:rsid w:val="00D26174"/>
    <w:rsid w:val="00D2654B"/>
    <w:rsid w:val="00D267DE"/>
    <w:rsid w:val="00D26870"/>
    <w:rsid w:val="00D2702F"/>
    <w:rsid w:val="00D2782C"/>
    <w:rsid w:val="00D27869"/>
    <w:rsid w:val="00D27D37"/>
    <w:rsid w:val="00D30372"/>
    <w:rsid w:val="00D30447"/>
    <w:rsid w:val="00D30A1C"/>
    <w:rsid w:val="00D30BED"/>
    <w:rsid w:val="00D30BF5"/>
    <w:rsid w:val="00D3102D"/>
    <w:rsid w:val="00D312B3"/>
    <w:rsid w:val="00D319C1"/>
    <w:rsid w:val="00D326C1"/>
    <w:rsid w:val="00D330F9"/>
    <w:rsid w:val="00D3361F"/>
    <w:rsid w:val="00D33A34"/>
    <w:rsid w:val="00D34A59"/>
    <w:rsid w:val="00D35272"/>
    <w:rsid w:val="00D35301"/>
    <w:rsid w:val="00D35688"/>
    <w:rsid w:val="00D35715"/>
    <w:rsid w:val="00D35F56"/>
    <w:rsid w:val="00D375D9"/>
    <w:rsid w:val="00D377A3"/>
    <w:rsid w:val="00D37E96"/>
    <w:rsid w:val="00D4021B"/>
    <w:rsid w:val="00D40560"/>
    <w:rsid w:val="00D40727"/>
    <w:rsid w:val="00D41007"/>
    <w:rsid w:val="00D41213"/>
    <w:rsid w:val="00D423F1"/>
    <w:rsid w:val="00D42A5A"/>
    <w:rsid w:val="00D432F9"/>
    <w:rsid w:val="00D435CB"/>
    <w:rsid w:val="00D438F8"/>
    <w:rsid w:val="00D43FFB"/>
    <w:rsid w:val="00D4427A"/>
    <w:rsid w:val="00D44B7F"/>
    <w:rsid w:val="00D44CBA"/>
    <w:rsid w:val="00D44E1F"/>
    <w:rsid w:val="00D454F5"/>
    <w:rsid w:val="00D45804"/>
    <w:rsid w:val="00D45A07"/>
    <w:rsid w:val="00D4608E"/>
    <w:rsid w:val="00D46334"/>
    <w:rsid w:val="00D46666"/>
    <w:rsid w:val="00D46D62"/>
    <w:rsid w:val="00D47008"/>
    <w:rsid w:val="00D470D4"/>
    <w:rsid w:val="00D479C5"/>
    <w:rsid w:val="00D47B26"/>
    <w:rsid w:val="00D47CCA"/>
    <w:rsid w:val="00D47DB3"/>
    <w:rsid w:val="00D50749"/>
    <w:rsid w:val="00D50951"/>
    <w:rsid w:val="00D51A55"/>
    <w:rsid w:val="00D51A7F"/>
    <w:rsid w:val="00D51D2A"/>
    <w:rsid w:val="00D51F2E"/>
    <w:rsid w:val="00D5368E"/>
    <w:rsid w:val="00D5397D"/>
    <w:rsid w:val="00D539F8"/>
    <w:rsid w:val="00D53AFB"/>
    <w:rsid w:val="00D53C72"/>
    <w:rsid w:val="00D53C88"/>
    <w:rsid w:val="00D53FC2"/>
    <w:rsid w:val="00D54995"/>
    <w:rsid w:val="00D54A61"/>
    <w:rsid w:val="00D54AAB"/>
    <w:rsid w:val="00D54BDD"/>
    <w:rsid w:val="00D5569B"/>
    <w:rsid w:val="00D55F9C"/>
    <w:rsid w:val="00D560B1"/>
    <w:rsid w:val="00D563AC"/>
    <w:rsid w:val="00D566A8"/>
    <w:rsid w:val="00D5675B"/>
    <w:rsid w:val="00D56F90"/>
    <w:rsid w:val="00D571FC"/>
    <w:rsid w:val="00D57609"/>
    <w:rsid w:val="00D57977"/>
    <w:rsid w:val="00D5798A"/>
    <w:rsid w:val="00D57F76"/>
    <w:rsid w:val="00D601E2"/>
    <w:rsid w:val="00D602AE"/>
    <w:rsid w:val="00D60F58"/>
    <w:rsid w:val="00D61774"/>
    <w:rsid w:val="00D618AE"/>
    <w:rsid w:val="00D61B69"/>
    <w:rsid w:val="00D61D1D"/>
    <w:rsid w:val="00D61DD5"/>
    <w:rsid w:val="00D6245D"/>
    <w:rsid w:val="00D62542"/>
    <w:rsid w:val="00D62C40"/>
    <w:rsid w:val="00D63A36"/>
    <w:rsid w:val="00D63BF3"/>
    <w:rsid w:val="00D63EE3"/>
    <w:rsid w:val="00D63F6A"/>
    <w:rsid w:val="00D649C6"/>
    <w:rsid w:val="00D6667F"/>
    <w:rsid w:val="00D667BB"/>
    <w:rsid w:val="00D667D9"/>
    <w:rsid w:val="00D66CBA"/>
    <w:rsid w:val="00D67B77"/>
    <w:rsid w:val="00D70201"/>
    <w:rsid w:val="00D70C69"/>
    <w:rsid w:val="00D70EA9"/>
    <w:rsid w:val="00D71249"/>
    <w:rsid w:val="00D713F2"/>
    <w:rsid w:val="00D716B6"/>
    <w:rsid w:val="00D71B9B"/>
    <w:rsid w:val="00D71C75"/>
    <w:rsid w:val="00D71C94"/>
    <w:rsid w:val="00D720BB"/>
    <w:rsid w:val="00D720C8"/>
    <w:rsid w:val="00D72133"/>
    <w:rsid w:val="00D728A4"/>
    <w:rsid w:val="00D72C67"/>
    <w:rsid w:val="00D72E7A"/>
    <w:rsid w:val="00D7409B"/>
    <w:rsid w:val="00D74A77"/>
    <w:rsid w:val="00D74B41"/>
    <w:rsid w:val="00D7552C"/>
    <w:rsid w:val="00D75937"/>
    <w:rsid w:val="00D75D20"/>
    <w:rsid w:val="00D760EA"/>
    <w:rsid w:val="00D76CF9"/>
    <w:rsid w:val="00D77E48"/>
    <w:rsid w:val="00D80028"/>
    <w:rsid w:val="00D806B1"/>
    <w:rsid w:val="00D813A0"/>
    <w:rsid w:val="00D82034"/>
    <w:rsid w:val="00D8212F"/>
    <w:rsid w:val="00D8224A"/>
    <w:rsid w:val="00D82296"/>
    <w:rsid w:val="00D823CA"/>
    <w:rsid w:val="00D8259E"/>
    <w:rsid w:val="00D8284C"/>
    <w:rsid w:val="00D82B98"/>
    <w:rsid w:val="00D82EE5"/>
    <w:rsid w:val="00D83503"/>
    <w:rsid w:val="00D83AB0"/>
    <w:rsid w:val="00D83DEF"/>
    <w:rsid w:val="00D843BB"/>
    <w:rsid w:val="00D84CDD"/>
    <w:rsid w:val="00D84DA2"/>
    <w:rsid w:val="00D8597C"/>
    <w:rsid w:val="00D85A29"/>
    <w:rsid w:val="00D85AA4"/>
    <w:rsid w:val="00D85AC1"/>
    <w:rsid w:val="00D86339"/>
    <w:rsid w:val="00D871F0"/>
    <w:rsid w:val="00D8721D"/>
    <w:rsid w:val="00D87500"/>
    <w:rsid w:val="00D902DE"/>
    <w:rsid w:val="00D90312"/>
    <w:rsid w:val="00D90466"/>
    <w:rsid w:val="00D904BF"/>
    <w:rsid w:val="00D9055C"/>
    <w:rsid w:val="00D906C4"/>
    <w:rsid w:val="00D916F3"/>
    <w:rsid w:val="00D932B3"/>
    <w:rsid w:val="00D93392"/>
    <w:rsid w:val="00D9363A"/>
    <w:rsid w:val="00D941AE"/>
    <w:rsid w:val="00D9647A"/>
    <w:rsid w:val="00D96E50"/>
    <w:rsid w:val="00D9748B"/>
    <w:rsid w:val="00DA033B"/>
    <w:rsid w:val="00DA06E2"/>
    <w:rsid w:val="00DA071A"/>
    <w:rsid w:val="00DA0988"/>
    <w:rsid w:val="00DA2DEE"/>
    <w:rsid w:val="00DA3032"/>
    <w:rsid w:val="00DA32A2"/>
    <w:rsid w:val="00DA38EA"/>
    <w:rsid w:val="00DA401B"/>
    <w:rsid w:val="00DA4397"/>
    <w:rsid w:val="00DA4513"/>
    <w:rsid w:val="00DA4B89"/>
    <w:rsid w:val="00DA5017"/>
    <w:rsid w:val="00DA5E8E"/>
    <w:rsid w:val="00DA5EF6"/>
    <w:rsid w:val="00DA5EFF"/>
    <w:rsid w:val="00DA6785"/>
    <w:rsid w:val="00DA683C"/>
    <w:rsid w:val="00DA6FFF"/>
    <w:rsid w:val="00DA7A63"/>
    <w:rsid w:val="00DA7C09"/>
    <w:rsid w:val="00DB09BE"/>
    <w:rsid w:val="00DB0A0E"/>
    <w:rsid w:val="00DB0D72"/>
    <w:rsid w:val="00DB144B"/>
    <w:rsid w:val="00DB19C5"/>
    <w:rsid w:val="00DB1C18"/>
    <w:rsid w:val="00DB1E07"/>
    <w:rsid w:val="00DB1F43"/>
    <w:rsid w:val="00DB20A4"/>
    <w:rsid w:val="00DB21C3"/>
    <w:rsid w:val="00DB2E47"/>
    <w:rsid w:val="00DB2FA6"/>
    <w:rsid w:val="00DB344B"/>
    <w:rsid w:val="00DB3857"/>
    <w:rsid w:val="00DB509A"/>
    <w:rsid w:val="00DB53D6"/>
    <w:rsid w:val="00DB630D"/>
    <w:rsid w:val="00DB641A"/>
    <w:rsid w:val="00DB6755"/>
    <w:rsid w:val="00DB6B51"/>
    <w:rsid w:val="00DB7E8C"/>
    <w:rsid w:val="00DC051A"/>
    <w:rsid w:val="00DC09CA"/>
    <w:rsid w:val="00DC0F6C"/>
    <w:rsid w:val="00DC1010"/>
    <w:rsid w:val="00DC18AA"/>
    <w:rsid w:val="00DC1930"/>
    <w:rsid w:val="00DC1FEF"/>
    <w:rsid w:val="00DC2571"/>
    <w:rsid w:val="00DC2A92"/>
    <w:rsid w:val="00DC2F9D"/>
    <w:rsid w:val="00DC328A"/>
    <w:rsid w:val="00DC333F"/>
    <w:rsid w:val="00DC360E"/>
    <w:rsid w:val="00DC3C29"/>
    <w:rsid w:val="00DC3E8B"/>
    <w:rsid w:val="00DC4206"/>
    <w:rsid w:val="00DC42DC"/>
    <w:rsid w:val="00DC42E0"/>
    <w:rsid w:val="00DC4BE4"/>
    <w:rsid w:val="00DC5CD1"/>
    <w:rsid w:val="00DC61A7"/>
    <w:rsid w:val="00DC6BFB"/>
    <w:rsid w:val="00DC71BD"/>
    <w:rsid w:val="00DC71BE"/>
    <w:rsid w:val="00DC730F"/>
    <w:rsid w:val="00DC758B"/>
    <w:rsid w:val="00DC767B"/>
    <w:rsid w:val="00DC7A36"/>
    <w:rsid w:val="00DD0222"/>
    <w:rsid w:val="00DD04B5"/>
    <w:rsid w:val="00DD08D9"/>
    <w:rsid w:val="00DD0D54"/>
    <w:rsid w:val="00DD0FFA"/>
    <w:rsid w:val="00DD1A5E"/>
    <w:rsid w:val="00DD20B7"/>
    <w:rsid w:val="00DD2B3E"/>
    <w:rsid w:val="00DD33D2"/>
    <w:rsid w:val="00DD34A5"/>
    <w:rsid w:val="00DD3FC1"/>
    <w:rsid w:val="00DD4FBB"/>
    <w:rsid w:val="00DD513A"/>
    <w:rsid w:val="00DD574D"/>
    <w:rsid w:val="00DD5842"/>
    <w:rsid w:val="00DD5C70"/>
    <w:rsid w:val="00DD5F3E"/>
    <w:rsid w:val="00DD6132"/>
    <w:rsid w:val="00DD6693"/>
    <w:rsid w:val="00DD6CD9"/>
    <w:rsid w:val="00DD7057"/>
    <w:rsid w:val="00DD75CB"/>
    <w:rsid w:val="00DD7D5F"/>
    <w:rsid w:val="00DE00D8"/>
    <w:rsid w:val="00DE0576"/>
    <w:rsid w:val="00DE09A5"/>
    <w:rsid w:val="00DE0DA5"/>
    <w:rsid w:val="00DE1077"/>
    <w:rsid w:val="00DE21D4"/>
    <w:rsid w:val="00DE230B"/>
    <w:rsid w:val="00DE2393"/>
    <w:rsid w:val="00DE36A5"/>
    <w:rsid w:val="00DE36B9"/>
    <w:rsid w:val="00DE3D4A"/>
    <w:rsid w:val="00DE3F27"/>
    <w:rsid w:val="00DE42BF"/>
    <w:rsid w:val="00DE4AE9"/>
    <w:rsid w:val="00DE4CAB"/>
    <w:rsid w:val="00DE4DFB"/>
    <w:rsid w:val="00DE4F7E"/>
    <w:rsid w:val="00DE56BB"/>
    <w:rsid w:val="00DE58D7"/>
    <w:rsid w:val="00DE5B20"/>
    <w:rsid w:val="00DE6595"/>
    <w:rsid w:val="00DE6814"/>
    <w:rsid w:val="00DE70B2"/>
    <w:rsid w:val="00DE739C"/>
    <w:rsid w:val="00DE7985"/>
    <w:rsid w:val="00DE7E92"/>
    <w:rsid w:val="00DF0564"/>
    <w:rsid w:val="00DF08BE"/>
    <w:rsid w:val="00DF0CB8"/>
    <w:rsid w:val="00DF1E68"/>
    <w:rsid w:val="00DF1F12"/>
    <w:rsid w:val="00DF20C9"/>
    <w:rsid w:val="00DF2F69"/>
    <w:rsid w:val="00DF4A67"/>
    <w:rsid w:val="00DF4D39"/>
    <w:rsid w:val="00DF5688"/>
    <w:rsid w:val="00DF62DD"/>
    <w:rsid w:val="00DF651E"/>
    <w:rsid w:val="00DF7107"/>
    <w:rsid w:val="00DF7B9A"/>
    <w:rsid w:val="00E001CE"/>
    <w:rsid w:val="00E00460"/>
    <w:rsid w:val="00E00910"/>
    <w:rsid w:val="00E009A1"/>
    <w:rsid w:val="00E0155F"/>
    <w:rsid w:val="00E018C0"/>
    <w:rsid w:val="00E01D6F"/>
    <w:rsid w:val="00E01E41"/>
    <w:rsid w:val="00E02414"/>
    <w:rsid w:val="00E02450"/>
    <w:rsid w:val="00E024EA"/>
    <w:rsid w:val="00E0292B"/>
    <w:rsid w:val="00E03028"/>
    <w:rsid w:val="00E03EA4"/>
    <w:rsid w:val="00E03FCE"/>
    <w:rsid w:val="00E0429F"/>
    <w:rsid w:val="00E04827"/>
    <w:rsid w:val="00E04DF7"/>
    <w:rsid w:val="00E04F9B"/>
    <w:rsid w:val="00E05186"/>
    <w:rsid w:val="00E0530D"/>
    <w:rsid w:val="00E056E2"/>
    <w:rsid w:val="00E05863"/>
    <w:rsid w:val="00E0605F"/>
    <w:rsid w:val="00E06071"/>
    <w:rsid w:val="00E06D1F"/>
    <w:rsid w:val="00E06F95"/>
    <w:rsid w:val="00E079C6"/>
    <w:rsid w:val="00E07BBE"/>
    <w:rsid w:val="00E07D63"/>
    <w:rsid w:val="00E07D87"/>
    <w:rsid w:val="00E1040D"/>
    <w:rsid w:val="00E10ABC"/>
    <w:rsid w:val="00E11872"/>
    <w:rsid w:val="00E11C82"/>
    <w:rsid w:val="00E122B7"/>
    <w:rsid w:val="00E1239B"/>
    <w:rsid w:val="00E13018"/>
    <w:rsid w:val="00E130CB"/>
    <w:rsid w:val="00E132CD"/>
    <w:rsid w:val="00E13720"/>
    <w:rsid w:val="00E139B6"/>
    <w:rsid w:val="00E13ECF"/>
    <w:rsid w:val="00E15173"/>
    <w:rsid w:val="00E151B2"/>
    <w:rsid w:val="00E15575"/>
    <w:rsid w:val="00E15895"/>
    <w:rsid w:val="00E15C5D"/>
    <w:rsid w:val="00E1640A"/>
    <w:rsid w:val="00E16544"/>
    <w:rsid w:val="00E16827"/>
    <w:rsid w:val="00E16881"/>
    <w:rsid w:val="00E16C22"/>
    <w:rsid w:val="00E16D6C"/>
    <w:rsid w:val="00E173EE"/>
    <w:rsid w:val="00E1741C"/>
    <w:rsid w:val="00E17D4A"/>
    <w:rsid w:val="00E20108"/>
    <w:rsid w:val="00E20EFC"/>
    <w:rsid w:val="00E20FD9"/>
    <w:rsid w:val="00E21085"/>
    <w:rsid w:val="00E21248"/>
    <w:rsid w:val="00E21481"/>
    <w:rsid w:val="00E21D11"/>
    <w:rsid w:val="00E21F81"/>
    <w:rsid w:val="00E22DE1"/>
    <w:rsid w:val="00E22E07"/>
    <w:rsid w:val="00E23065"/>
    <w:rsid w:val="00E24DAF"/>
    <w:rsid w:val="00E24F69"/>
    <w:rsid w:val="00E2503D"/>
    <w:rsid w:val="00E25061"/>
    <w:rsid w:val="00E25279"/>
    <w:rsid w:val="00E253F9"/>
    <w:rsid w:val="00E25584"/>
    <w:rsid w:val="00E2564A"/>
    <w:rsid w:val="00E258F4"/>
    <w:rsid w:val="00E25E97"/>
    <w:rsid w:val="00E26650"/>
    <w:rsid w:val="00E26668"/>
    <w:rsid w:val="00E26781"/>
    <w:rsid w:val="00E269BD"/>
    <w:rsid w:val="00E26AEA"/>
    <w:rsid w:val="00E27CA4"/>
    <w:rsid w:val="00E30E78"/>
    <w:rsid w:val="00E3101C"/>
    <w:rsid w:val="00E31B3C"/>
    <w:rsid w:val="00E3209C"/>
    <w:rsid w:val="00E322E7"/>
    <w:rsid w:val="00E329D2"/>
    <w:rsid w:val="00E331B9"/>
    <w:rsid w:val="00E33AA4"/>
    <w:rsid w:val="00E33DAC"/>
    <w:rsid w:val="00E34094"/>
    <w:rsid w:val="00E3435F"/>
    <w:rsid w:val="00E34A9F"/>
    <w:rsid w:val="00E34EA5"/>
    <w:rsid w:val="00E35C07"/>
    <w:rsid w:val="00E35C79"/>
    <w:rsid w:val="00E35EE8"/>
    <w:rsid w:val="00E36505"/>
    <w:rsid w:val="00E37553"/>
    <w:rsid w:val="00E37620"/>
    <w:rsid w:val="00E37C78"/>
    <w:rsid w:val="00E4041E"/>
    <w:rsid w:val="00E40707"/>
    <w:rsid w:val="00E41D52"/>
    <w:rsid w:val="00E4217C"/>
    <w:rsid w:val="00E42187"/>
    <w:rsid w:val="00E4283E"/>
    <w:rsid w:val="00E42D08"/>
    <w:rsid w:val="00E42FA2"/>
    <w:rsid w:val="00E431E1"/>
    <w:rsid w:val="00E43224"/>
    <w:rsid w:val="00E43D15"/>
    <w:rsid w:val="00E45077"/>
    <w:rsid w:val="00E453A8"/>
    <w:rsid w:val="00E45518"/>
    <w:rsid w:val="00E4644B"/>
    <w:rsid w:val="00E46BDC"/>
    <w:rsid w:val="00E47164"/>
    <w:rsid w:val="00E4749B"/>
    <w:rsid w:val="00E477FE"/>
    <w:rsid w:val="00E47844"/>
    <w:rsid w:val="00E47AEF"/>
    <w:rsid w:val="00E47EAA"/>
    <w:rsid w:val="00E50AC3"/>
    <w:rsid w:val="00E50E82"/>
    <w:rsid w:val="00E514D4"/>
    <w:rsid w:val="00E51A2D"/>
    <w:rsid w:val="00E51FF3"/>
    <w:rsid w:val="00E52CDB"/>
    <w:rsid w:val="00E52ED5"/>
    <w:rsid w:val="00E53010"/>
    <w:rsid w:val="00E53083"/>
    <w:rsid w:val="00E54C09"/>
    <w:rsid w:val="00E54EA2"/>
    <w:rsid w:val="00E55427"/>
    <w:rsid w:val="00E555E5"/>
    <w:rsid w:val="00E5574F"/>
    <w:rsid w:val="00E55861"/>
    <w:rsid w:val="00E55A45"/>
    <w:rsid w:val="00E55A6C"/>
    <w:rsid w:val="00E55D7C"/>
    <w:rsid w:val="00E5648A"/>
    <w:rsid w:val="00E5655B"/>
    <w:rsid w:val="00E56994"/>
    <w:rsid w:val="00E569BE"/>
    <w:rsid w:val="00E56A77"/>
    <w:rsid w:val="00E56E9D"/>
    <w:rsid w:val="00E570CD"/>
    <w:rsid w:val="00E57441"/>
    <w:rsid w:val="00E57F69"/>
    <w:rsid w:val="00E60181"/>
    <w:rsid w:val="00E60808"/>
    <w:rsid w:val="00E60854"/>
    <w:rsid w:val="00E61AF1"/>
    <w:rsid w:val="00E61E06"/>
    <w:rsid w:val="00E620D9"/>
    <w:rsid w:val="00E62CC6"/>
    <w:rsid w:val="00E62F17"/>
    <w:rsid w:val="00E630A8"/>
    <w:rsid w:val="00E63FBC"/>
    <w:rsid w:val="00E641B5"/>
    <w:rsid w:val="00E64E18"/>
    <w:rsid w:val="00E65220"/>
    <w:rsid w:val="00E65866"/>
    <w:rsid w:val="00E659A1"/>
    <w:rsid w:val="00E66B7B"/>
    <w:rsid w:val="00E66C20"/>
    <w:rsid w:val="00E673A2"/>
    <w:rsid w:val="00E67607"/>
    <w:rsid w:val="00E67781"/>
    <w:rsid w:val="00E677BF"/>
    <w:rsid w:val="00E678F9"/>
    <w:rsid w:val="00E67B17"/>
    <w:rsid w:val="00E70934"/>
    <w:rsid w:val="00E70B5A"/>
    <w:rsid w:val="00E70F44"/>
    <w:rsid w:val="00E715C1"/>
    <w:rsid w:val="00E7230C"/>
    <w:rsid w:val="00E72A01"/>
    <w:rsid w:val="00E72B7D"/>
    <w:rsid w:val="00E72D14"/>
    <w:rsid w:val="00E72D7D"/>
    <w:rsid w:val="00E7309A"/>
    <w:rsid w:val="00E730A9"/>
    <w:rsid w:val="00E7333B"/>
    <w:rsid w:val="00E738E3"/>
    <w:rsid w:val="00E74078"/>
    <w:rsid w:val="00E749BB"/>
    <w:rsid w:val="00E74CD0"/>
    <w:rsid w:val="00E75346"/>
    <w:rsid w:val="00E75386"/>
    <w:rsid w:val="00E75BDF"/>
    <w:rsid w:val="00E75BFF"/>
    <w:rsid w:val="00E75D4B"/>
    <w:rsid w:val="00E75DD1"/>
    <w:rsid w:val="00E763C3"/>
    <w:rsid w:val="00E76A94"/>
    <w:rsid w:val="00E76C86"/>
    <w:rsid w:val="00E77128"/>
    <w:rsid w:val="00E77374"/>
    <w:rsid w:val="00E77C4F"/>
    <w:rsid w:val="00E80802"/>
    <w:rsid w:val="00E80B6B"/>
    <w:rsid w:val="00E80BC6"/>
    <w:rsid w:val="00E80E9C"/>
    <w:rsid w:val="00E8198E"/>
    <w:rsid w:val="00E81A64"/>
    <w:rsid w:val="00E81CD2"/>
    <w:rsid w:val="00E81E1A"/>
    <w:rsid w:val="00E81EB4"/>
    <w:rsid w:val="00E82A23"/>
    <w:rsid w:val="00E82BAE"/>
    <w:rsid w:val="00E82BDB"/>
    <w:rsid w:val="00E82CEC"/>
    <w:rsid w:val="00E831DE"/>
    <w:rsid w:val="00E83250"/>
    <w:rsid w:val="00E840FA"/>
    <w:rsid w:val="00E844FC"/>
    <w:rsid w:val="00E850C2"/>
    <w:rsid w:val="00E85FAB"/>
    <w:rsid w:val="00E8615E"/>
    <w:rsid w:val="00E861D7"/>
    <w:rsid w:val="00E8647D"/>
    <w:rsid w:val="00E8648A"/>
    <w:rsid w:val="00E86EA7"/>
    <w:rsid w:val="00E87C98"/>
    <w:rsid w:val="00E90FA6"/>
    <w:rsid w:val="00E924F2"/>
    <w:rsid w:val="00E92D20"/>
    <w:rsid w:val="00E935AB"/>
    <w:rsid w:val="00E9415F"/>
    <w:rsid w:val="00E94729"/>
    <w:rsid w:val="00E947B1"/>
    <w:rsid w:val="00E94EC4"/>
    <w:rsid w:val="00E95352"/>
    <w:rsid w:val="00E95E35"/>
    <w:rsid w:val="00E95E95"/>
    <w:rsid w:val="00E9647E"/>
    <w:rsid w:val="00E96B03"/>
    <w:rsid w:val="00E96D0A"/>
    <w:rsid w:val="00E971E7"/>
    <w:rsid w:val="00EA0530"/>
    <w:rsid w:val="00EA08E9"/>
    <w:rsid w:val="00EA0913"/>
    <w:rsid w:val="00EA104E"/>
    <w:rsid w:val="00EA1057"/>
    <w:rsid w:val="00EA1269"/>
    <w:rsid w:val="00EA1A14"/>
    <w:rsid w:val="00EA2059"/>
    <w:rsid w:val="00EA2A8F"/>
    <w:rsid w:val="00EA2D24"/>
    <w:rsid w:val="00EA334A"/>
    <w:rsid w:val="00EA36F6"/>
    <w:rsid w:val="00EA3F31"/>
    <w:rsid w:val="00EA4700"/>
    <w:rsid w:val="00EA5600"/>
    <w:rsid w:val="00EA5C13"/>
    <w:rsid w:val="00EA5D64"/>
    <w:rsid w:val="00EA62AB"/>
    <w:rsid w:val="00EA645A"/>
    <w:rsid w:val="00EA6962"/>
    <w:rsid w:val="00EA7169"/>
    <w:rsid w:val="00EA768C"/>
    <w:rsid w:val="00EA7E8D"/>
    <w:rsid w:val="00EA7F9E"/>
    <w:rsid w:val="00EB0668"/>
    <w:rsid w:val="00EB07FB"/>
    <w:rsid w:val="00EB0AF2"/>
    <w:rsid w:val="00EB0BFE"/>
    <w:rsid w:val="00EB0C23"/>
    <w:rsid w:val="00EB1301"/>
    <w:rsid w:val="00EB18FF"/>
    <w:rsid w:val="00EB1981"/>
    <w:rsid w:val="00EB226D"/>
    <w:rsid w:val="00EB26A3"/>
    <w:rsid w:val="00EB27ED"/>
    <w:rsid w:val="00EB2889"/>
    <w:rsid w:val="00EB2C54"/>
    <w:rsid w:val="00EB2CDD"/>
    <w:rsid w:val="00EB3031"/>
    <w:rsid w:val="00EB33DA"/>
    <w:rsid w:val="00EB4224"/>
    <w:rsid w:val="00EB465D"/>
    <w:rsid w:val="00EB48E1"/>
    <w:rsid w:val="00EB4F04"/>
    <w:rsid w:val="00EB4F3B"/>
    <w:rsid w:val="00EB4F72"/>
    <w:rsid w:val="00EB62C5"/>
    <w:rsid w:val="00EB66A6"/>
    <w:rsid w:val="00EB66E7"/>
    <w:rsid w:val="00EB68F4"/>
    <w:rsid w:val="00EB72A3"/>
    <w:rsid w:val="00EB76AF"/>
    <w:rsid w:val="00EB77F1"/>
    <w:rsid w:val="00EC0570"/>
    <w:rsid w:val="00EC0BB6"/>
    <w:rsid w:val="00EC0BD4"/>
    <w:rsid w:val="00EC0E6F"/>
    <w:rsid w:val="00EC184B"/>
    <w:rsid w:val="00EC1DC8"/>
    <w:rsid w:val="00EC1F20"/>
    <w:rsid w:val="00EC23C2"/>
    <w:rsid w:val="00EC252D"/>
    <w:rsid w:val="00EC2830"/>
    <w:rsid w:val="00EC2FFA"/>
    <w:rsid w:val="00EC331E"/>
    <w:rsid w:val="00EC35FB"/>
    <w:rsid w:val="00EC3D5B"/>
    <w:rsid w:val="00EC447A"/>
    <w:rsid w:val="00EC4B36"/>
    <w:rsid w:val="00EC4F82"/>
    <w:rsid w:val="00EC58E4"/>
    <w:rsid w:val="00EC5BB3"/>
    <w:rsid w:val="00EC6277"/>
    <w:rsid w:val="00EC65A4"/>
    <w:rsid w:val="00EC6717"/>
    <w:rsid w:val="00EC69AD"/>
    <w:rsid w:val="00EC73B0"/>
    <w:rsid w:val="00ED084C"/>
    <w:rsid w:val="00ED0C13"/>
    <w:rsid w:val="00ED0C53"/>
    <w:rsid w:val="00ED116B"/>
    <w:rsid w:val="00ED11DD"/>
    <w:rsid w:val="00ED1A3D"/>
    <w:rsid w:val="00ED1EF6"/>
    <w:rsid w:val="00ED1F86"/>
    <w:rsid w:val="00ED2146"/>
    <w:rsid w:val="00ED261B"/>
    <w:rsid w:val="00ED2EE3"/>
    <w:rsid w:val="00ED315C"/>
    <w:rsid w:val="00ED363D"/>
    <w:rsid w:val="00ED3E89"/>
    <w:rsid w:val="00ED46AF"/>
    <w:rsid w:val="00ED495F"/>
    <w:rsid w:val="00ED4B53"/>
    <w:rsid w:val="00ED4E64"/>
    <w:rsid w:val="00ED5ABF"/>
    <w:rsid w:val="00ED61D6"/>
    <w:rsid w:val="00ED655A"/>
    <w:rsid w:val="00ED6B4A"/>
    <w:rsid w:val="00ED7051"/>
    <w:rsid w:val="00ED7167"/>
    <w:rsid w:val="00ED7AC5"/>
    <w:rsid w:val="00ED7C94"/>
    <w:rsid w:val="00EE0680"/>
    <w:rsid w:val="00EE121C"/>
    <w:rsid w:val="00EE1454"/>
    <w:rsid w:val="00EE1C81"/>
    <w:rsid w:val="00EE1D62"/>
    <w:rsid w:val="00EE2952"/>
    <w:rsid w:val="00EE2C63"/>
    <w:rsid w:val="00EE2D2E"/>
    <w:rsid w:val="00EE2E69"/>
    <w:rsid w:val="00EE33BB"/>
    <w:rsid w:val="00EE357E"/>
    <w:rsid w:val="00EE3B89"/>
    <w:rsid w:val="00EE403C"/>
    <w:rsid w:val="00EE45B0"/>
    <w:rsid w:val="00EE462D"/>
    <w:rsid w:val="00EE537B"/>
    <w:rsid w:val="00EE56F7"/>
    <w:rsid w:val="00EE5744"/>
    <w:rsid w:val="00EE5DE1"/>
    <w:rsid w:val="00EE5E97"/>
    <w:rsid w:val="00EE6367"/>
    <w:rsid w:val="00EE69CC"/>
    <w:rsid w:val="00EE7575"/>
    <w:rsid w:val="00EE7809"/>
    <w:rsid w:val="00EE7862"/>
    <w:rsid w:val="00EE7CDE"/>
    <w:rsid w:val="00EE7CF4"/>
    <w:rsid w:val="00EE7EDB"/>
    <w:rsid w:val="00EF023F"/>
    <w:rsid w:val="00EF079D"/>
    <w:rsid w:val="00EF0909"/>
    <w:rsid w:val="00EF10AE"/>
    <w:rsid w:val="00EF1143"/>
    <w:rsid w:val="00EF1155"/>
    <w:rsid w:val="00EF18EF"/>
    <w:rsid w:val="00EF1A0B"/>
    <w:rsid w:val="00EF1FC4"/>
    <w:rsid w:val="00EF2312"/>
    <w:rsid w:val="00EF2573"/>
    <w:rsid w:val="00EF2603"/>
    <w:rsid w:val="00EF2ADE"/>
    <w:rsid w:val="00EF2B8B"/>
    <w:rsid w:val="00EF2DC7"/>
    <w:rsid w:val="00EF308A"/>
    <w:rsid w:val="00EF30C1"/>
    <w:rsid w:val="00EF3AE3"/>
    <w:rsid w:val="00EF43B4"/>
    <w:rsid w:val="00EF4539"/>
    <w:rsid w:val="00EF50A4"/>
    <w:rsid w:val="00EF56FB"/>
    <w:rsid w:val="00EF59C7"/>
    <w:rsid w:val="00EF60BA"/>
    <w:rsid w:val="00EF6178"/>
    <w:rsid w:val="00EF6226"/>
    <w:rsid w:val="00EF69B6"/>
    <w:rsid w:val="00EF6C11"/>
    <w:rsid w:val="00EF6D12"/>
    <w:rsid w:val="00EF73BC"/>
    <w:rsid w:val="00EF799E"/>
    <w:rsid w:val="00F00313"/>
    <w:rsid w:val="00F0079D"/>
    <w:rsid w:val="00F0081A"/>
    <w:rsid w:val="00F00B75"/>
    <w:rsid w:val="00F00CE8"/>
    <w:rsid w:val="00F01315"/>
    <w:rsid w:val="00F01523"/>
    <w:rsid w:val="00F019C5"/>
    <w:rsid w:val="00F019C7"/>
    <w:rsid w:val="00F01DFE"/>
    <w:rsid w:val="00F020A6"/>
    <w:rsid w:val="00F021FC"/>
    <w:rsid w:val="00F02453"/>
    <w:rsid w:val="00F0269C"/>
    <w:rsid w:val="00F035CD"/>
    <w:rsid w:val="00F037F6"/>
    <w:rsid w:val="00F042EC"/>
    <w:rsid w:val="00F050E0"/>
    <w:rsid w:val="00F05951"/>
    <w:rsid w:val="00F059CF"/>
    <w:rsid w:val="00F05A68"/>
    <w:rsid w:val="00F05DF0"/>
    <w:rsid w:val="00F06EC3"/>
    <w:rsid w:val="00F06F09"/>
    <w:rsid w:val="00F0733C"/>
    <w:rsid w:val="00F07871"/>
    <w:rsid w:val="00F07879"/>
    <w:rsid w:val="00F07A96"/>
    <w:rsid w:val="00F07C99"/>
    <w:rsid w:val="00F109E7"/>
    <w:rsid w:val="00F10A85"/>
    <w:rsid w:val="00F114E1"/>
    <w:rsid w:val="00F11A7A"/>
    <w:rsid w:val="00F11D80"/>
    <w:rsid w:val="00F12007"/>
    <w:rsid w:val="00F120C5"/>
    <w:rsid w:val="00F121DC"/>
    <w:rsid w:val="00F1309E"/>
    <w:rsid w:val="00F138BD"/>
    <w:rsid w:val="00F138C0"/>
    <w:rsid w:val="00F13E95"/>
    <w:rsid w:val="00F14058"/>
    <w:rsid w:val="00F148D4"/>
    <w:rsid w:val="00F148D8"/>
    <w:rsid w:val="00F14D58"/>
    <w:rsid w:val="00F158DD"/>
    <w:rsid w:val="00F15E21"/>
    <w:rsid w:val="00F15E46"/>
    <w:rsid w:val="00F163D1"/>
    <w:rsid w:val="00F16F93"/>
    <w:rsid w:val="00F17016"/>
    <w:rsid w:val="00F17333"/>
    <w:rsid w:val="00F17EF4"/>
    <w:rsid w:val="00F2056C"/>
    <w:rsid w:val="00F20664"/>
    <w:rsid w:val="00F217F1"/>
    <w:rsid w:val="00F21801"/>
    <w:rsid w:val="00F21D1C"/>
    <w:rsid w:val="00F22450"/>
    <w:rsid w:val="00F22CB1"/>
    <w:rsid w:val="00F22FDE"/>
    <w:rsid w:val="00F231F8"/>
    <w:rsid w:val="00F2344C"/>
    <w:rsid w:val="00F23DB6"/>
    <w:rsid w:val="00F246F9"/>
    <w:rsid w:val="00F24FD7"/>
    <w:rsid w:val="00F25A10"/>
    <w:rsid w:val="00F25EB9"/>
    <w:rsid w:val="00F26748"/>
    <w:rsid w:val="00F267D6"/>
    <w:rsid w:val="00F26CFE"/>
    <w:rsid w:val="00F26D32"/>
    <w:rsid w:val="00F26EC6"/>
    <w:rsid w:val="00F27192"/>
    <w:rsid w:val="00F272E9"/>
    <w:rsid w:val="00F27339"/>
    <w:rsid w:val="00F2738E"/>
    <w:rsid w:val="00F27BFA"/>
    <w:rsid w:val="00F27E6D"/>
    <w:rsid w:val="00F27F85"/>
    <w:rsid w:val="00F30B98"/>
    <w:rsid w:val="00F30C7F"/>
    <w:rsid w:val="00F30ED8"/>
    <w:rsid w:val="00F32A65"/>
    <w:rsid w:val="00F32F59"/>
    <w:rsid w:val="00F33138"/>
    <w:rsid w:val="00F33C19"/>
    <w:rsid w:val="00F34DAE"/>
    <w:rsid w:val="00F34EEF"/>
    <w:rsid w:val="00F35726"/>
    <w:rsid w:val="00F359DC"/>
    <w:rsid w:val="00F35D41"/>
    <w:rsid w:val="00F35DB5"/>
    <w:rsid w:val="00F36182"/>
    <w:rsid w:val="00F36A06"/>
    <w:rsid w:val="00F36E3C"/>
    <w:rsid w:val="00F36F82"/>
    <w:rsid w:val="00F36FE8"/>
    <w:rsid w:val="00F373AC"/>
    <w:rsid w:val="00F37620"/>
    <w:rsid w:val="00F37B2C"/>
    <w:rsid w:val="00F401CB"/>
    <w:rsid w:val="00F403CD"/>
    <w:rsid w:val="00F40AC5"/>
    <w:rsid w:val="00F40B02"/>
    <w:rsid w:val="00F40BFE"/>
    <w:rsid w:val="00F4132D"/>
    <w:rsid w:val="00F41630"/>
    <w:rsid w:val="00F41F80"/>
    <w:rsid w:val="00F422F9"/>
    <w:rsid w:val="00F426BC"/>
    <w:rsid w:val="00F42E83"/>
    <w:rsid w:val="00F440E4"/>
    <w:rsid w:val="00F447CD"/>
    <w:rsid w:val="00F44898"/>
    <w:rsid w:val="00F44F23"/>
    <w:rsid w:val="00F451FC"/>
    <w:rsid w:val="00F456AD"/>
    <w:rsid w:val="00F45936"/>
    <w:rsid w:val="00F45DC9"/>
    <w:rsid w:val="00F466D0"/>
    <w:rsid w:val="00F47F65"/>
    <w:rsid w:val="00F50633"/>
    <w:rsid w:val="00F51FF4"/>
    <w:rsid w:val="00F52086"/>
    <w:rsid w:val="00F527ED"/>
    <w:rsid w:val="00F52898"/>
    <w:rsid w:val="00F52BDC"/>
    <w:rsid w:val="00F53209"/>
    <w:rsid w:val="00F53B01"/>
    <w:rsid w:val="00F53C65"/>
    <w:rsid w:val="00F53F95"/>
    <w:rsid w:val="00F5463A"/>
    <w:rsid w:val="00F55166"/>
    <w:rsid w:val="00F555C3"/>
    <w:rsid w:val="00F560F4"/>
    <w:rsid w:val="00F564D9"/>
    <w:rsid w:val="00F567CD"/>
    <w:rsid w:val="00F574EE"/>
    <w:rsid w:val="00F6000B"/>
    <w:rsid w:val="00F60090"/>
    <w:rsid w:val="00F60159"/>
    <w:rsid w:val="00F60209"/>
    <w:rsid w:val="00F60520"/>
    <w:rsid w:val="00F60A25"/>
    <w:rsid w:val="00F60D83"/>
    <w:rsid w:val="00F60E53"/>
    <w:rsid w:val="00F61448"/>
    <w:rsid w:val="00F61935"/>
    <w:rsid w:val="00F62A6D"/>
    <w:rsid w:val="00F6312C"/>
    <w:rsid w:val="00F63574"/>
    <w:rsid w:val="00F63DF0"/>
    <w:rsid w:val="00F63F9F"/>
    <w:rsid w:val="00F6427C"/>
    <w:rsid w:val="00F64D1D"/>
    <w:rsid w:val="00F654E7"/>
    <w:rsid w:val="00F65710"/>
    <w:rsid w:val="00F6572F"/>
    <w:rsid w:val="00F65BE0"/>
    <w:rsid w:val="00F65C08"/>
    <w:rsid w:val="00F65FB5"/>
    <w:rsid w:val="00F66344"/>
    <w:rsid w:val="00F66885"/>
    <w:rsid w:val="00F66F6F"/>
    <w:rsid w:val="00F672E5"/>
    <w:rsid w:val="00F67534"/>
    <w:rsid w:val="00F67920"/>
    <w:rsid w:val="00F67A15"/>
    <w:rsid w:val="00F67F61"/>
    <w:rsid w:val="00F7017B"/>
    <w:rsid w:val="00F70285"/>
    <w:rsid w:val="00F70738"/>
    <w:rsid w:val="00F70888"/>
    <w:rsid w:val="00F70BF0"/>
    <w:rsid w:val="00F70C59"/>
    <w:rsid w:val="00F70E1D"/>
    <w:rsid w:val="00F70F99"/>
    <w:rsid w:val="00F7191F"/>
    <w:rsid w:val="00F71D0A"/>
    <w:rsid w:val="00F7255A"/>
    <w:rsid w:val="00F72929"/>
    <w:rsid w:val="00F730E1"/>
    <w:rsid w:val="00F742B7"/>
    <w:rsid w:val="00F75032"/>
    <w:rsid w:val="00F7525A"/>
    <w:rsid w:val="00F76329"/>
    <w:rsid w:val="00F764E9"/>
    <w:rsid w:val="00F76D25"/>
    <w:rsid w:val="00F77E63"/>
    <w:rsid w:val="00F80E35"/>
    <w:rsid w:val="00F80F86"/>
    <w:rsid w:val="00F8158B"/>
    <w:rsid w:val="00F81638"/>
    <w:rsid w:val="00F81A09"/>
    <w:rsid w:val="00F82143"/>
    <w:rsid w:val="00F8228D"/>
    <w:rsid w:val="00F82A4C"/>
    <w:rsid w:val="00F83488"/>
    <w:rsid w:val="00F84E50"/>
    <w:rsid w:val="00F84FB2"/>
    <w:rsid w:val="00F85E2B"/>
    <w:rsid w:val="00F87264"/>
    <w:rsid w:val="00F879FC"/>
    <w:rsid w:val="00F87AB4"/>
    <w:rsid w:val="00F9017B"/>
    <w:rsid w:val="00F90B22"/>
    <w:rsid w:val="00F90D5C"/>
    <w:rsid w:val="00F90E23"/>
    <w:rsid w:val="00F911B6"/>
    <w:rsid w:val="00F917D7"/>
    <w:rsid w:val="00F922A5"/>
    <w:rsid w:val="00F9265E"/>
    <w:rsid w:val="00F926B9"/>
    <w:rsid w:val="00F92888"/>
    <w:rsid w:val="00F92FC9"/>
    <w:rsid w:val="00F93F60"/>
    <w:rsid w:val="00F941B9"/>
    <w:rsid w:val="00F94421"/>
    <w:rsid w:val="00F95FC1"/>
    <w:rsid w:val="00F96753"/>
    <w:rsid w:val="00F96768"/>
    <w:rsid w:val="00F967FF"/>
    <w:rsid w:val="00F96981"/>
    <w:rsid w:val="00F96F82"/>
    <w:rsid w:val="00F971CE"/>
    <w:rsid w:val="00F97247"/>
    <w:rsid w:val="00F97640"/>
    <w:rsid w:val="00F97A31"/>
    <w:rsid w:val="00F97E7C"/>
    <w:rsid w:val="00FA0C25"/>
    <w:rsid w:val="00FA0E8B"/>
    <w:rsid w:val="00FA1038"/>
    <w:rsid w:val="00FA1563"/>
    <w:rsid w:val="00FA165F"/>
    <w:rsid w:val="00FA1753"/>
    <w:rsid w:val="00FA1877"/>
    <w:rsid w:val="00FA1CC6"/>
    <w:rsid w:val="00FA1CD5"/>
    <w:rsid w:val="00FA200E"/>
    <w:rsid w:val="00FA3575"/>
    <w:rsid w:val="00FA43A0"/>
    <w:rsid w:val="00FA43D2"/>
    <w:rsid w:val="00FA471A"/>
    <w:rsid w:val="00FA5254"/>
    <w:rsid w:val="00FA5A73"/>
    <w:rsid w:val="00FA5F7B"/>
    <w:rsid w:val="00FA614B"/>
    <w:rsid w:val="00FA64C9"/>
    <w:rsid w:val="00FA68C0"/>
    <w:rsid w:val="00FB01EE"/>
    <w:rsid w:val="00FB053E"/>
    <w:rsid w:val="00FB0E3A"/>
    <w:rsid w:val="00FB0FD0"/>
    <w:rsid w:val="00FB1FAB"/>
    <w:rsid w:val="00FB2028"/>
    <w:rsid w:val="00FB28FB"/>
    <w:rsid w:val="00FB2980"/>
    <w:rsid w:val="00FB2D74"/>
    <w:rsid w:val="00FB3890"/>
    <w:rsid w:val="00FB4587"/>
    <w:rsid w:val="00FB4748"/>
    <w:rsid w:val="00FB4822"/>
    <w:rsid w:val="00FB48F5"/>
    <w:rsid w:val="00FB4938"/>
    <w:rsid w:val="00FB4AA5"/>
    <w:rsid w:val="00FB4F3F"/>
    <w:rsid w:val="00FB530D"/>
    <w:rsid w:val="00FB533D"/>
    <w:rsid w:val="00FB539E"/>
    <w:rsid w:val="00FB5666"/>
    <w:rsid w:val="00FB6163"/>
    <w:rsid w:val="00FB61C6"/>
    <w:rsid w:val="00FB6399"/>
    <w:rsid w:val="00FB6EF8"/>
    <w:rsid w:val="00FB713D"/>
    <w:rsid w:val="00FB7278"/>
    <w:rsid w:val="00FC153D"/>
    <w:rsid w:val="00FC1A93"/>
    <w:rsid w:val="00FC1AAE"/>
    <w:rsid w:val="00FC1CF7"/>
    <w:rsid w:val="00FC2793"/>
    <w:rsid w:val="00FC292B"/>
    <w:rsid w:val="00FC2DD0"/>
    <w:rsid w:val="00FC30B0"/>
    <w:rsid w:val="00FC3393"/>
    <w:rsid w:val="00FC409B"/>
    <w:rsid w:val="00FC5461"/>
    <w:rsid w:val="00FC5675"/>
    <w:rsid w:val="00FC5730"/>
    <w:rsid w:val="00FC5E46"/>
    <w:rsid w:val="00FC6490"/>
    <w:rsid w:val="00FC6740"/>
    <w:rsid w:val="00FC6ADC"/>
    <w:rsid w:val="00FC6D17"/>
    <w:rsid w:val="00FC706A"/>
    <w:rsid w:val="00FC76B4"/>
    <w:rsid w:val="00FC798A"/>
    <w:rsid w:val="00FC7993"/>
    <w:rsid w:val="00FD1376"/>
    <w:rsid w:val="00FD14EA"/>
    <w:rsid w:val="00FD1516"/>
    <w:rsid w:val="00FD254A"/>
    <w:rsid w:val="00FD2670"/>
    <w:rsid w:val="00FD29C2"/>
    <w:rsid w:val="00FD2B9D"/>
    <w:rsid w:val="00FD2F3B"/>
    <w:rsid w:val="00FD3C45"/>
    <w:rsid w:val="00FD4639"/>
    <w:rsid w:val="00FD4C31"/>
    <w:rsid w:val="00FD523F"/>
    <w:rsid w:val="00FD53F9"/>
    <w:rsid w:val="00FD5FCF"/>
    <w:rsid w:val="00FD626E"/>
    <w:rsid w:val="00FD6724"/>
    <w:rsid w:val="00FD6A1C"/>
    <w:rsid w:val="00FD6AB8"/>
    <w:rsid w:val="00FD7DCB"/>
    <w:rsid w:val="00FD7ED2"/>
    <w:rsid w:val="00FD7F69"/>
    <w:rsid w:val="00FD7FF1"/>
    <w:rsid w:val="00FE005B"/>
    <w:rsid w:val="00FE0093"/>
    <w:rsid w:val="00FE03CD"/>
    <w:rsid w:val="00FE07A4"/>
    <w:rsid w:val="00FE09F9"/>
    <w:rsid w:val="00FE0EEB"/>
    <w:rsid w:val="00FE11A4"/>
    <w:rsid w:val="00FE12BF"/>
    <w:rsid w:val="00FE166D"/>
    <w:rsid w:val="00FE20EB"/>
    <w:rsid w:val="00FE229C"/>
    <w:rsid w:val="00FE2394"/>
    <w:rsid w:val="00FE2513"/>
    <w:rsid w:val="00FE2EE8"/>
    <w:rsid w:val="00FE338F"/>
    <w:rsid w:val="00FE3685"/>
    <w:rsid w:val="00FE36E8"/>
    <w:rsid w:val="00FE4595"/>
    <w:rsid w:val="00FE45AB"/>
    <w:rsid w:val="00FE505F"/>
    <w:rsid w:val="00FE59F7"/>
    <w:rsid w:val="00FE5E39"/>
    <w:rsid w:val="00FE5EDB"/>
    <w:rsid w:val="00FE63C1"/>
    <w:rsid w:val="00FE69C8"/>
    <w:rsid w:val="00FE770B"/>
    <w:rsid w:val="00FE7E8E"/>
    <w:rsid w:val="00FF13CB"/>
    <w:rsid w:val="00FF26E8"/>
    <w:rsid w:val="00FF29DE"/>
    <w:rsid w:val="00FF3007"/>
    <w:rsid w:val="00FF3570"/>
    <w:rsid w:val="00FF3A29"/>
    <w:rsid w:val="00FF3C0A"/>
    <w:rsid w:val="00FF3FF3"/>
    <w:rsid w:val="00FF4043"/>
    <w:rsid w:val="00FF438E"/>
    <w:rsid w:val="00FF451D"/>
    <w:rsid w:val="00FF551B"/>
    <w:rsid w:val="00FF57E6"/>
    <w:rsid w:val="00FF615D"/>
    <w:rsid w:val="00FF6307"/>
    <w:rsid w:val="00FF6325"/>
    <w:rsid w:val="00FF65D2"/>
    <w:rsid w:val="00FF65DE"/>
    <w:rsid w:val="00FF691C"/>
    <w:rsid w:val="00FF69C2"/>
    <w:rsid w:val="00FF6C16"/>
    <w:rsid w:val="00FF6FCD"/>
    <w:rsid w:val="00FF6FFE"/>
    <w:rsid w:val="00FF7266"/>
    <w:rsid w:val="00FF7333"/>
    <w:rsid w:val="00FF7C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 fillcolor="white">
      <v:fill color="white"/>
    </o:shapedefaults>
    <o:shapelayout v:ext="edit">
      <o:idmap v:ext="edit" data="1"/>
    </o:shapelayout>
  </w:shapeDefaults>
  <w:decimalSymbol w:val="."/>
  <w:listSeparator w:val=","/>
  <w14:docId w14:val="1BD2BBFE"/>
  <w15:docId w15:val="{A510ECA3-0098-41AF-B37E-280A1B15C3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uiPriority="0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 w:uiPriority="0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iPriority="0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iPriority="0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iPriority="0" w:unhideWhenUsed="1"/>
    <w:lsdException w:name="List Bullet" w:semiHidden="1" w:unhideWhenUsed="1"/>
    <w:lsdException w:name="List Number" w:semiHidden="1" w:unhideWhenUsed="1"/>
    <w:lsdException w:name="List 2" w:semiHidden="1" w:uiPriority="0" w:unhideWhenUsed="1"/>
    <w:lsdException w:name="List 3" w:semiHidden="1" w:uiPriority="0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0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iPriority="0" w:unhideWhenUsed="1"/>
    <w:lsdException w:name="Strong" w:uiPriority="0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iPriority="0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iPriority="0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iPriority="0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3">
    <w:name w:val="Normal"/>
    <w:qFormat/>
    <w:rsid w:val="001A2B19"/>
    <w:pPr>
      <w:bidi/>
    </w:pPr>
    <w:rPr>
      <w:sz w:val="24"/>
      <w:szCs w:val="24"/>
    </w:rPr>
  </w:style>
  <w:style w:type="paragraph" w:styleId="1">
    <w:name w:val="heading 1"/>
    <w:basedOn w:val="a3"/>
    <w:next w:val="a3"/>
    <w:link w:val="11"/>
    <w:qFormat/>
    <w:rsid w:val="001A2B19"/>
    <w:pPr>
      <w:keepNext/>
      <w:numPr>
        <w:numId w:val="7"/>
      </w:numPr>
      <w:shd w:val="clear" w:color="auto" w:fill="F2F2F2"/>
      <w:spacing w:before="240" w:after="180"/>
      <w:ind w:left="521" w:hanging="521"/>
      <w:outlineLvl w:val="0"/>
    </w:pPr>
    <w:rPr>
      <w:rFonts w:ascii="Arial" w:hAnsi="Arial" w:cstheme="minorBidi"/>
      <w:b/>
      <w:bCs/>
      <w:color w:val="003399"/>
      <w:kern w:val="32"/>
      <w:sz w:val="22"/>
      <w:szCs w:val="22"/>
    </w:rPr>
  </w:style>
  <w:style w:type="paragraph" w:styleId="20">
    <w:name w:val="heading 2"/>
    <w:basedOn w:val="2"/>
    <w:next w:val="a3"/>
    <w:link w:val="21"/>
    <w:unhideWhenUsed/>
    <w:qFormat/>
    <w:rsid w:val="001A2B19"/>
    <w:pPr>
      <w:outlineLvl w:val="1"/>
    </w:pPr>
  </w:style>
  <w:style w:type="paragraph" w:styleId="30">
    <w:name w:val="heading 3"/>
    <w:basedOn w:val="a4"/>
    <w:next w:val="a3"/>
    <w:link w:val="31"/>
    <w:uiPriority w:val="9"/>
    <w:qFormat/>
    <w:rsid w:val="00C95E02"/>
    <w:pPr>
      <w:outlineLvl w:val="2"/>
    </w:pPr>
    <w:rPr>
      <w:rFonts w:cs="Arial"/>
    </w:rPr>
  </w:style>
  <w:style w:type="paragraph" w:styleId="40">
    <w:name w:val="heading 4"/>
    <w:basedOn w:val="a4"/>
    <w:next w:val="a3"/>
    <w:link w:val="41"/>
    <w:uiPriority w:val="9"/>
    <w:qFormat/>
    <w:rsid w:val="00C95E02"/>
    <w:pPr>
      <w:outlineLvl w:val="3"/>
    </w:pPr>
    <w:rPr>
      <w:rFonts w:cs="Arial"/>
    </w:rPr>
  </w:style>
  <w:style w:type="paragraph" w:styleId="51">
    <w:name w:val="heading 5"/>
    <w:basedOn w:val="211111"/>
    <w:next w:val="Para5"/>
    <w:link w:val="52"/>
    <w:uiPriority w:val="9"/>
    <w:qFormat/>
    <w:rsid w:val="00CD0E97"/>
    <w:pPr>
      <w:tabs>
        <w:tab w:val="left" w:pos="4990"/>
      </w:tabs>
      <w:ind w:left="4990" w:hanging="1418"/>
      <w:outlineLvl w:val="4"/>
    </w:pPr>
    <w:rPr>
      <w:rFonts w:ascii="Arial" w:hAnsi="Arial"/>
    </w:rPr>
  </w:style>
  <w:style w:type="paragraph" w:styleId="60">
    <w:name w:val="heading 6"/>
    <w:basedOn w:val="a3"/>
    <w:next w:val="Para6"/>
    <w:link w:val="61"/>
    <w:uiPriority w:val="9"/>
    <w:qFormat/>
    <w:rsid w:val="00414B1B"/>
    <w:pPr>
      <w:overflowPunct w:val="0"/>
      <w:autoSpaceDE w:val="0"/>
      <w:autoSpaceDN w:val="0"/>
      <w:adjustRightInd w:val="0"/>
      <w:ind w:left="2382" w:hanging="397"/>
      <w:jc w:val="both"/>
      <w:textAlignment w:val="baseline"/>
      <w:outlineLvl w:val="5"/>
    </w:pPr>
    <w:rPr>
      <w:rFonts w:cs="FrankRuehl"/>
      <w:b/>
      <w:szCs w:val="26"/>
      <w:lang w:eastAsia="he-IL"/>
    </w:rPr>
  </w:style>
  <w:style w:type="paragraph" w:styleId="7">
    <w:name w:val="heading 7"/>
    <w:basedOn w:val="a3"/>
    <w:next w:val="a3"/>
    <w:link w:val="70"/>
    <w:uiPriority w:val="9"/>
    <w:qFormat/>
    <w:rsid w:val="00414B1B"/>
    <w:pPr>
      <w:keepNext/>
      <w:tabs>
        <w:tab w:val="num" w:pos="360"/>
        <w:tab w:val="left" w:pos="1800"/>
      </w:tabs>
      <w:overflowPunct w:val="0"/>
      <w:autoSpaceDE w:val="0"/>
      <w:autoSpaceDN w:val="0"/>
      <w:adjustRightInd w:val="0"/>
      <w:ind w:left="2779"/>
      <w:jc w:val="both"/>
      <w:textAlignment w:val="baseline"/>
      <w:outlineLvl w:val="6"/>
    </w:pPr>
    <w:rPr>
      <w:b/>
      <w:noProof/>
      <w:kern w:val="28"/>
      <w:szCs w:val="26"/>
      <w:lang w:val="x-none" w:eastAsia="he-IL"/>
    </w:rPr>
  </w:style>
  <w:style w:type="paragraph" w:styleId="8">
    <w:name w:val="heading 8"/>
    <w:basedOn w:val="a3"/>
    <w:next w:val="a3"/>
    <w:link w:val="80"/>
    <w:uiPriority w:val="9"/>
    <w:qFormat/>
    <w:rsid w:val="00414B1B"/>
    <w:pPr>
      <w:tabs>
        <w:tab w:val="num" w:pos="360"/>
      </w:tabs>
      <w:overflowPunct w:val="0"/>
      <w:autoSpaceDE w:val="0"/>
      <w:autoSpaceDN w:val="0"/>
      <w:adjustRightInd w:val="0"/>
      <w:ind w:left="3176"/>
      <w:jc w:val="both"/>
      <w:textAlignment w:val="baseline"/>
      <w:outlineLvl w:val="7"/>
    </w:pPr>
    <w:rPr>
      <w:b/>
      <w:szCs w:val="26"/>
      <w:lang w:val="x-none" w:eastAsia="he-IL"/>
    </w:rPr>
  </w:style>
  <w:style w:type="paragraph" w:styleId="9">
    <w:name w:val="heading 9"/>
    <w:basedOn w:val="a3"/>
    <w:next w:val="a3"/>
    <w:link w:val="90"/>
    <w:uiPriority w:val="9"/>
    <w:qFormat/>
    <w:rsid w:val="00414B1B"/>
    <w:pPr>
      <w:overflowPunct w:val="0"/>
      <w:autoSpaceDE w:val="0"/>
      <w:autoSpaceDN w:val="0"/>
      <w:adjustRightInd w:val="0"/>
      <w:spacing w:before="240" w:after="60"/>
      <w:ind w:left="3885" w:hanging="709"/>
      <w:jc w:val="both"/>
      <w:textAlignment w:val="baseline"/>
      <w:outlineLvl w:val="8"/>
    </w:pPr>
    <w:rPr>
      <w:rFonts w:cs="FrankRuehl"/>
      <w:b/>
      <w:bCs/>
      <w:i/>
      <w:iCs/>
      <w:sz w:val="18"/>
      <w:szCs w:val="18"/>
      <w:lang w:eastAsia="he-IL"/>
    </w:rPr>
  </w:style>
  <w:style w:type="character" w:default="1" w:styleId="a5">
    <w:name w:val="Default Paragraph Font"/>
    <w:uiPriority w:val="1"/>
    <w:semiHidden/>
    <w:unhideWhenUsed/>
  </w:style>
  <w:style w:type="table" w:default="1" w:styleId="a6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7">
    <w:name w:val="No List"/>
    <w:uiPriority w:val="99"/>
    <w:semiHidden/>
    <w:unhideWhenUsed/>
  </w:style>
  <w:style w:type="paragraph" w:customStyle="1" w:styleId="Para5">
    <w:name w:val="Para5"/>
    <w:basedOn w:val="a3"/>
    <w:rsid w:val="0095285F"/>
    <w:pPr>
      <w:overflowPunct w:val="0"/>
      <w:autoSpaceDE w:val="0"/>
      <w:autoSpaceDN w:val="0"/>
      <w:adjustRightInd w:val="0"/>
      <w:ind w:left="3232"/>
      <w:jc w:val="both"/>
      <w:textAlignment w:val="baseline"/>
    </w:pPr>
    <w:rPr>
      <w:rFonts w:cs="FrankRuehl"/>
      <w:noProof/>
      <w:szCs w:val="26"/>
      <w:lang w:eastAsia="he-IL"/>
    </w:rPr>
  </w:style>
  <w:style w:type="paragraph" w:customStyle="1" w:styleId="Para6">
    <w:name w:val="Para6"/>
    <w:basedOn w:val="a3"/>
    <w:rsid w:val="00E53083"/>
    <w:pPr>
      <w:overflowPunct w:val="0"/>
      <w:autoSpaceDE w:val="0"/>
      <w:autoSpaceDN w:val="0"/>
      <w:adjustRightInd w:val="0"/>
      <w:ind w:left="3629"/>
      <w:jc w:val="both"/>
      <w:textAlignment w:val="baseline"/>
    </w:pPr>
    <w:rPr>
      <w:rFonts w:cs="FrankRuehl"/>
      <w:szCs w:val="26"/>
      <w:lang w:eastAsia="he-IL"/>
    </w:rPr>
  </w:style>
  <w:style w:type="paragraph" w:customStyle="1" w:styleId="Char">
    <w:name w:val="Char תו"/>
    <w:basedOn w:val="a3"/>
    <w:rsid w:val="00AF3320"/>
    <w:pPr>
      <w:bidi w:val="0"/>
      <w:spacing w:after="160" w:line="240" w:lineRule="exact"/>
      <w:jc w:val="both"/>
    </w:pPr>
    <w:rPr>
      <w:rFonts w:ascii="Verdana" w:hAnsi="Verdana" w:cs="FrankRuehl"/>
      <w:sz w:val="16"/>
      <w:szCs w:val="20"/>
      <w:lang w:bidi="ar-SA"/>
    </w:rPr>
  </w:style>
  <w:style w:type="paragraph" w:styleId="a8">
    <w:name w:val="header"/>
    <w:basedOn w:val="a3"/>
    <w:link w:val="a9"/>
    <w:rsid w:val="001A2B19"/>
    <w:pPr>
      <w:tabs>
        <w:tab w:val="center" w:pos="4153"/>
        <w:tab w:val="right" w:pos="8306"/>
      </w:tabs>
    </w:pPr>
  </w:style>
  <w:style w:type="paragraph" w:styleId="aa">
    <w:name w:val="footer"/>
    <w:basedOn w:val="a3"/>
    <w:link w:val="ab"/>
    <w:uiPriority w:val="99"/>
    <w:rsid w:val="001A2B19"/>
    <w:pPr>
      <w:tabs>
        <w:tab w:val="center" w:pos="4153"/>
        <w:tab w:val="right" w:pos="8306"/>
      </w:tabs>
    </w:pPr>
  </w:style>
  <w:style w:type="table" w:styleId="ac">
    <w:name w:val="Table Grid"/>
    <w:aliases w:val="טקסט טבלה תחתונה"/>
    <w:basedOn w:val="a6"/>
    <w:rsid w:val="001E654F"/>
    <w:pPr>
      <w:bidi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0">
    <w:name w:val="כותרת סעיף"/>
    <w:basedOn w:val="a3"/>
    <w:rsid w:val="00ED61D6"/>
    <w:pPr>
      <w:numPr>
        <w:numId w:val="2"/>
      </w:numPr>
      <w:spacing w:before="240" w:line="360" w:lineRule="auto"/>
      <w:jc w:val="both"/>
    </w:pPr>
    <w:rPr>
      <w:rFonts w:ascii="Arial" w:hAnsi="Arial" w:cs="Arial"/>
      <w:b/>
      <w:bCs/>
      <w:color w:val="1B3461"/>
      <w:sz w:val="22"/>
      <w:szCs w:val="22"/>
    </w:rPr>
  </w:style>
  <w:style w:type="paragraph" w:customStyle="1" w:styleId="a4">
    <w:name w:val="טקסט סעיף תו תו תו תו"/>
    <w:basedOn w:val="a3"/>
    <w:link w:val="ad"/>
    <w:rsid w:val="009B0221"/>
    <w:pPr>
      <w:tabs>
        <w:tab w:val="num" w:pos="1107"/>
      </w:tabs>
      <w:spacing w:line="360" w:lineRule="auto"/>
      <w:ind w:left="1107" w:hanging="567"/>
      <w:jc w:val="both"/>
    </w:pPr>
    <w:rPr>
      <w:rFonts w:ascii="Arial" w:hAnsi="Arial"/>
      <w:sz w:val="22"/>
      <w:szCs w:val="22"/>
      <w:lang w:val="x-none" w:eastAsia="x-none"/>
    </w:rPr>
  </w:style>
  <w:style w:type="character" w:customStyle="1" w:styleId="ad">
    <w:name w:val="טקסט סעיף תו תו תו תו תו"/>
    <w:link w:val="a4"/>
    <w:rsid w:val="009B0221"/>
    <w:rPr>
      <w:rFonts w:ascii="Arial" w:hAnsi="Arial"/>
      <w:sz w:val="22"/>
      <w:szCs w:val="22"/>
      <w:lang w:val="x-none" w:eastAsia="x-none"/>
    </w:rPr>
  </w:style>
  <w:style w:type="paragraph" w:customStyle="1" w:styleId="a2">
    <w:name w:val="תת סעיף"/>
    <w:basedOn w:val="a3"/>
    <w:rsid w:val="009B0221"/>
    <w:pPr>
      <w:numPr>
        <w:ilvl w:val="2"/>
        <w:numId w:val="2"/>
      </w:numPr>
      <w:spacing w:line="360" w:lineRule="auto"/>
      <w:jc w:val="both"/>
    </w:pPr>
    <w:rPr>
      <w:rFonts w:cs="Arial"/>
      <w:sz w:val="22"/>
      <w:szCs w:val="22"/>
    </w:rPr>
  </w:style>
  <w:style w:type="paragraph" w:customStyle="1" w:styleId="10">
    <w:name w:val="תת סעיף1"/>
    <w:basedOn w:val="a2"/>
    <w:rsid w:val="009B0221"/>
    <w:pPr>
      <w:numPr>
        <w:ilvl w:val="3"/>
      </w:numPr>
    </w:pPr>
  </w:style>
  <w:style w:type="character" w:styleId="Hyperlink">
    <w:name w:val="Hyperlink"/>
    <w:rsid w:val="001A2B19"/>
    <w:rPr>
      <w:color w:val="3464BA"/>
      <w:u w:val="dotted" w:color="3464BA"/>
    </w:rPr>
  </w:style>
  <w:style w:type="paragraph" w:customStyle="1" w:styleId="ae">
    <w:name w:val="כותרת שם נספח"/>
    <w:basedOn w:val="a3"/>
    <w:rsid w:val="00F941B9"/>
    <w:pPr>
      <w:spacing w:before="240" w:line="360" w:lineRule="auto"/>
      <w:jc w:val="both"/>
    </w:pPr>
    <w:rPr>
      <w:rFonts w:ascii="Arial" w:hAnsi="Arial" w:cs="Arial"/>
      <w:b/>
      <w:bCs/>
      <w:color w:val="1B3461"/>
      <w:sz w:val="26"/>
      <w:szCs w:val="26"/>
    </w:rPr>
  </w:style>
  <w:style w:type="paragraph" w:customStyle="1" w:styleId="af">
    <w:name w:val="טקסט נספח"/>
    <w:basedOn w:val="ae"/>
    <w:rsid w:val="00043002"/>
    <w:rPr>
      <w:rFonts w:cs="David"/>
      <w:b w:val="0"/>
      <w:bCs w:val="0"/>
      <w:color w:val="auto"/>
      <w:sz w:val="22"/>
      <w:szCs w:val="22"/>
    </w:rPr>
  </w:style>
  <w:style w:type="paragraph" w:customStyle="1" w:styleId="af0">
    <w:name w:val="כותרת טבלת נספחים"/>
    <w:basedOn w:val="a3"/>
    <w:rsid w:val="008173EF"/>
    <w:pPr>
      <w:jc w:val="center"/>
    </w:pPr>
    <w:rPr>
      <w:rFonts w:ascii="Arial" w:hAnsi="Arial" w:cs="Arial"/>
      <w:b/>
      <w:color w:val="1B3461"/>
      <w:sz w:val="28"/>
      <w:szCs w:val="22"/>
    </w:rPr>
  </w:style>
  <w:style w:type="paragraph" w:customStyle="1" w:styleId="af1">
    <w:name w:val="שם הוראה"/>
    <w:basedOn w:val="a3"/>
    <w:rsid w:val="00CA2199"/>
    <w:pPr>
      <w:jc w:val="both"/>
    </w:pPr>
    <w:rPr>
      <w:rFonts w:ascii="Arial" w:hAnsi="Arial" w:cs="Arial"/>
      <w:b/>
      <w:bCs/>
      <w:color w:val="FFFFFF"/>
      <w:sz w:val="28"/>
      <w:szCs w:val="28"/>
    </w:rPr>
  </w:style>
  <w:style w:type="paragraph" w:customStyle="1" w:styleId="af2">
    <w:name w:val="טקסט רץ טבלה עליונה"/>
    <w:basedOn w:val="a3"/>
    <w:rsid w:val="00CA2199"/>
    <w:pPr>
      <w:jc w:val="both"/>
    </w:pPr>
    <w:rPr>
      <w:rFonts w:ascii="Arial" w:hAnsi="Arial" w:cs="Arial"/>
      <w:sz w:val="20"/>
      <w:szCs w:val="20"/>
    </w:rPr>
  </w:style>
  <w:style w:type="paragraph" w:customStyle="1" w:styleId="af3">
    <w:name w:val="טקסט סעיף מודגש"/>
    <w:basedOn w:val="a4"/>
    <w:link w:val="af4"/>
    <w:rsid w:val="00CA2199"/>
    <w:rPr>
      <w:b/>
      <w:bCs/>
    </w:rPr>
  </w:style>
  <w:style w:type="character" w:customStyle="1" w:styleId="af4">
    <w:name w:val="טקסט סעיף מודגש תו"/>
    <w:link w:val="af3"/>
    <w:rsid w:val="00CA2199"/>
    <w:rPr>
      <w:rFonts w:ascii="Arial" w:hAnsi="Arial"/>
      <w:b/>
      <w:bCs/>
      <w:sz w:val="22"/>
      <w:szCs w:val="22"/>
      <w:lang w:val="x-none" w:eastAsia="x-none"/>
    </w:rPr>
  </w:style>
  <w:style w:type="paragraph" w:customStyle="1" w:styleId="Char0">
    <w:name w:val="הדגשת צבע תו Char"/>
    <w:basedOn w:val="a4"/>
    <w:link w:val="CharChar"/>
    <w:rsid w:val="00F941B9"/>
    <w:rPr>
      <w:shd w:val="clear" w:color="auto" w:fill="DEE7F6"/>
    </w:rPr>
  </w:style>
  <w:style w:type="character" w:customStyle="1" w:styleId="CharChar">
    <w:name w:val="הדגשת צבע תו Char Char"/>
    <w:link w:val="Char0"/>
    <w:rsid w:val="00F941B9"/>
    <w:rPr>
      <w:rFonts w:ascii="Arial" w:hAnsi="Arial"/>
      <w:sz w:val="22"/>
      <w:szCs w:val="22"/>
      <w:lang w:val="x-none" w:eastAsia="x-none"/>
    </w:rPr>
  </w:style>
  <w:style w:type="paragraph" w:customStyle="1" w:styleId="af5">
    <w:name w:val="אייקון החשוב ביותר"/>
    <w:basedOn w:val="a4"/>
    <w:link w:val="af6"/>
    <w:uiPriority w:val="99"/>
    <w:rsid w:val="001225BC"/>
    <w:rPr>
      <w:rFonts w:ascii="Wingdings" w:hAnsi="Wingdings"/>
      <w:color w:val="5EA740"/>
      <w:position w:val="-4"/>
      <w:sz w:val="28"/>
      <w:szCs w:val="28"/>
    </w:rPr>
  </w:style>
  <w:style w:type="character" w:customStyle="1" w:styleId="af6">
    <w:name w:val="אייקון החשוב ביותר תו"/>
    <w:link w:val="af5"/>
    <w:uiPriority w:val="99"/>
    <w:rsid w:val="001225BC"/>
    <w:rPr>
      <w:rFonts w:ascii="Wingdings" w:hAnsi="Wingdings"/>
      <w:color w:val="5EA740"/>
      <w:position w:val="-4"/>
      <w:sz w:val="28"/>
      <w:szCs w:val="28"/>
      <w:lang w:val="x-none" w:eastAsia="x-none"/>
    </w:rPr>
  </w:style>
  <w:style w:type="paragraph" w:customStyle="1" w:styleId="af7">
    <w:name w:val="אייקון רישום/דיווח"/>
    <w:basedOn w:val="a4"/>
    <w:link w:val="af8"/>
    <w:rsid w:val="001225BC"/>
    <w:rPr>
      <w:rFonts w:ascii="Wingdings" w:hAnsi="Wingdings"/>
      <w:color w:val="800080"/>
      <w:position w:val="-4"/>
      <w:sz w:val="28"/>
      <w:szCs w:val="28"/>
    </w:rPr>
  </w:style>
  <w:style w:type="character" w:customStyle="1" w:styleId="af8">
    <w:name w:val="אייקון רישום/דיווח תו"/>
    <w:link w:val="af7"/>
    <w:rsid w:val="001225BC"/>
    <w:rPr>
      <w:rFonts w:ascii="Wingdings" w:hAnsi="Wingdings"/>
      <w:color w:val="800080"/>
      <w:position w:val="-4"/>
      <w:sz w:val="28"/>
      <w:szCs w:val="28"/>
      <w:lang w:val="x-none" w:eastAsia="x-none"/>
    </w:rPr>
  </w:style>
  <w:style w:type="paragraph" w:customStyle="1" w:styleId="af9">
    <w:name w:val="אייקון מערכות מידע"/>
    <w:basedOn w:val="a4"/>
    <w:link w:val="afa"/>
    <w:rsid w:val="001225BC"/>
    <w:rPr>
      <w:rFonts w:ascii="Wingdings" w:hAnsi="Wingdings"/>
      <w:color w:val="36A6E8"/>
      <w:position w:val="-4"/>
      <w:sz w:val="28"/>
      <w:szCs w:val="28"/>
    </w:rPr>
  </w:style>
  <w:style w:type="character" w:customStyle="1" w:styleId="afa">
    <w:name w:val="אייקון מערכות מידע תו"/>
    <w:link w:val="af9"/>
    <w:rsid w:val="001225BC"/>
    <w:rPr>
      <w:rFonts w:ascii="Wingdings" w:hAnsi="Wingdings"/>
      <w:color w:val="36A6E8"/>
      <w:position w:val="-4"/>
      <w:sz w:val="28"/>
      <w:szCs w:val="28"/>
      <w:lang w:val="x-none" w:eastAsia="x-none"/>
    </w:rPr>
  </w:style>
  <w:style w:type="paragraph" w:customStyle="1" w:styleId="CharChar0">
    <w:name w:val="אייקון אסור לעשות תו Char Char"/>
    <w:basedOn w:val="a4"/>
    <w:link w:val="CharCharChar"/>
    <w:rsid w:val="001225BC"/>
    <w:rPr>
      <w:rFonts w:ascii="Wingdings" w:hAnsi="Wingdings"/>
      <w:color w:val="A81229"/>
      <w:position w:val="-4"/>
      <w:sz w:val="28"/>
      <w:szCs w:val="28"/>
    </w:rPr>
  </w:style>
  <w:style w:type="character" w:customStyle="1" w:styleId="CharCharChar">
    <w:name w:val="אייקון אסור לעשות תו Char Char Char"/>
    <w:link w:val="CharChar0"/>
    <w:rsid w:val="001225BC"/>
    <w:rPr>
      <w:rFonts w:ascii="Wingdings" w:hAnsi="Wingdings"/>
      <w:color w:val="A81229"/>
      <w:position w:val="-4"/>
      <w:sz w:val="28"/>
      <w:szCs w:val="28"/>
      <w:lang w:val="x-none" w:eastAsia="x-none"/>
    </w:rPr>
  </w:style>
  <w:style w:type="paragraph" w:styleId="afb">
    <w:name w:val="footnote text"/>
    <w:basedOn w:val="a3"/>
    <w:link w:val="afc"/>
    <w:rsid w:val="001A2B19"/>
    <w:rPr>
      <w:sz w:val="20"/>
      <w:szCs w:val="20"/>
    </w:rPr>
  </w:style>
  <w:style w:type="character" w:styleId="afd">
    <w:name w:val="footnote reference"/>
    <w:basedOn w:val="a5"/>
    <w:rsid w:val="001A2B19"/>
    <w:rPr>
      <w:vertAlign w:val="superscript"/>
    </w:rPr>
  </w:style>
  <w:style w:type="paragraph" w:styleId="afe">
    <w:name w:val="Balloon Text"/>
    <w:basedOn w:val="a3"/>
    <w:link w:val="aff"/>
    <w:rsid w:val="001A2B19"/>
    <w:rPr>
      <w:rFonts w:ascii="Tahoma" w:hAnsi="Tahoma" w:cs="Tahoma"/>
      <w:sz w:val="16"/>
      <w:szCs w:val="16"/>
    </w:rPr>
  </w:style>
  <w:style w:type="paragraph" w:customStyle="1" w:styleId="211111">
    <w:name w:val="תת סעיף2 1.1.1.1.1"/>
    <w:basedOn w:val="10"/>
    <w:uiPriority w:val="99"/>
    <w:rsid w:val="009B0221"/>
    <w:pPr>
      <w:numPr>
        <w:ilvl w:val="0"/>
        <w:numId w:val="0"/>
      </w:numPr>
      <w:tabs>
        <w:tab w:val="num" w:pos="4253"/>
      </w:tabs>
      <w:ind w:left="4253" w:hanging="1134"/>
    </w:pPr>
  </w:style>
  <w:style w:type="paragraph" w:styleId="32">
    <w:name w:val="List 3"/>
    <w:basedOn w:val="a3"/>
    <w:rsid w:val="0095285F"/>
    <w:pPr>
      <w:overflowPunct w:val="0"/>
      <w:autoSpaceDE w:val="0"/>
      <w:autoSpaceDN w:val="0"/>
      <w:adjustRightInd w:val="0"/>
      <w:ind w:left="849" w:hanging="283"/>
      <w:jc w:val="both"/>
      <w:textAlignment w:val="baseline"/>
    </w:pPr>
    <w:rPr>
      <w:rFonts w:cs="FrankRuehl"/>
      <w:sz w:val="20"/>
      <w:szCs w:val="26"/>
      <w:lang w:eastAsia="he-IL"/>
    </w:rPr>
  </w:style>
  <w:style w:type="paragraph" w:customStyle="1" w:styleId="22">
    <w:name w:val="תוכן2 ממוספר תו תו תו תו תו"/>
    <w:basedOn w:val="a3"/>
    <w:rsid w:val="00E53083"/>
    <w:pPr>
      <w:spacing w:before="120" w:line="360" w:lineRule="auto"/>
      <w:jc w:val="both"/>
    </w:pPr>
    <w:rPr>
      <w:rFonts w:cs="FrankRuehl"/>
      <w:b/>
      <w:sz w:val="26"/>
      <w:szCs w:val="26"/>
    </w:rPr>
  </w:style>
  <w:style w:type="paragraph" w:customStyle="1" w:styleId="12">
    <w:name w:val="1"/>
    <w:basedOn w:val="a3"/>
    <w:next w:val="32"/>
    <w:rsid w:val="00CF544B"/>
    <w:pPr>
      <w:overflowPunct w:val="0"/>
      <w:autoSpaceDE w:val="0"/>
      <w:autoSpaceDN w:val="0"/>
      <w:adjustRightInd w:val="0"/>
      <w:ind w:left="849" w:hanging="283"/>
      <w:jc w:val="both"/>
      <w:textAlignment w:val="baseline"/>
    </w:pPr>
    <w:rPr>
      <w:rFonts w:cs="FrankRuehl"/>
      <w:sz w:val="20"/>
      <w:szCs w:val="26"/>
      <w:lang w:eastAsia="he-IL"/>
    </w:rPr>
  </w:style>
  <w:style w:type="paragraph" w:customStyle="1" w:styleId="310">
    <w:name w:val="תוכן3 תו תו תו1"/>
    <w:basedOn w:val="a3"/>
    <w:link w:val="311"/>
    <w:rsid w:val="00CF544B"/>
    <w:pPr>
      <w:spacing w:before="120" w:line="360" w:lineRule="auto"/>
      <w:ind w:left="2160"/>
      <w:jc w:val="both"/>
    </w:pPr>
    <w:rPr>
      <w:rFonts w:cs="FrankRuehl"/>
      <w:sz w:val="26"/>
      <w:szCs w:val="26"/>
    </w:rPr>
  </w:style>
  <w:style w:type="character" w:customStyle="1" w:styleId="311">
    <w:name w:val="תוכן3 תו תו תו1 תו"/>
    <w:link w:val="310"/>
    <w:rsid w:val="00CF544B"/>
    <w:rPr>
      <w:rFonts w:cs="FrankRuehl"/>
      <w:sz w:val="26"/>
      <w:szCs w:val="26"/>
      <w:lang w:val="en-US" w:eastAsia="en-US" w:bidi="he-IL"/>
    </w:rPr>
  </w:style>
  <w:style w:type="character" w:styleId="aff0">
    <w:name w:val="annotation reference"/>
    <w:basedOn w:val="a5"/>
    <w:semiHidden/>
    <w:unhideWhenUsed/>
    <w:rsid w:val="001A2B19"/>
    <w:rPr>
      <w:sz w:val="16"/>
      <w:szCs w:val="16"/>
    </w:rPr>
  </w:style>
  <w:style w:type="paragraph" w:styleId="aff1">
    <w:name w:val="annotation text"/>
    <w:basedOn w:val="a3"/>
    <w:link w:val="aff2"/>
    <w:unhideWhenUsed/>
    <w:rsid w:val="001A2B19"/>
    <w:rPr>
      <w:sz w:val="20"/>
      <w:szCs w:val="20"/>
    </w:rPr>
  </w:style>
  <w:style w:type="paragraph" w:styleId="aff3">
    <w:name w:val="annotation subject"/>
    <w:basedOn w:val="aff1"/>
    <w:next w:val="aff1"/>
    <w:link w:val="aff4"/>
    <w:semiHidden/>
    <w:unhideWhenUsed/>
    <w:rsid w:val="001A2B19"/>
    <w:rPr>
      <w:b/>
      <w:bCs/>
    </w:rPr>
  </w:style>
  <w:style w:type="paragraph" w:customStyle="1" w:styleId="33">
    <w:name w:val="תוכן3 ממוספר תו תו"/>
    <w:basedOn w:val="a3"/>
    <w:rsid w:val="002E0461"/>
    <w:pPr>
      <w:tabs>
        <w:tab w:val="left" w:pos="8266"/>
      </w:tabs>
      <w:spacing w:before="120" w:line="360" w:lineRule="auto"/>
      <w:jc w:val="both"/>
    </w:pPr>
    <w:rPr>
      <w:rFonts w:cs="FrankRuehl"/>
      <w:sz w:val="26"/>
      <w:szCs w:val="26"/>
    </w:rPr>
  </w:style>
  <w:style w:type="paragraph" w:customStyle="1" w:styleId="42">
    <w:name w:val="סגנון4 תו תו"/>
    <w:basedOn w:val="32"/>
    <w:link w:val="43"/>
    <w:semiHidden/>
    <w:rsid w:val="00464C10"/>
    <w:pPr>
      <w:overflowPunct/>
      <w:autoSpaceDE/>
      <w:autoSpaceDN/>
      <w:adjustRightInd/>
      <w:spacing w:before="120" w:line="320" w:lineRule="exact"/>
      <w:ind w:left="0" w:right="2155" w:firstLine="0"/>
      <w:textAlignment w:val="auto"/>
    </w:pPr>
    <w:rPr>
      <w:rFonts w:cs="David"/>
      <w:sz w:val="22"/>
      <w:szCs w:val="24"/>
    </w:rPr>
  </w:style>
  <w:style w:type="character" w:customStyle="1" w:styleId="43">
    <w:name w:val="סגנון4 תו תו תו"/>
    <w:link w:val="42"/>
    <w:rsid w:val="00464C10"/>
    <w:rPr>
      <w:rFonts w:cs="David"/>
      <w:sz w:val="22"/>
      <w:szCs w:val="24"/>
      <w:lang w:val="en-US" w:eastAsia="he-IL" w:bidi="he-IL"/>
    </w:rPr>
  </w:style>
  <w:style w:type="paragraph" w:customStyle="1" w:styleId="44">
    <w:name w:val="סגנון4"/>
    <w:basedOn w:val="32"/>
    <w:link w:val="45"/>
    <w:semiHidden/>
    <w:rsid w:val="00464C10"/>
    <w:pPr>
      <w:overflowPunct/>
      <w:autoSpaceDE/>
      <w:autoSpaceDN/>
      <w:adjustRightInd/>
      <w:spacing w:before="120" w:line="320" w:lineRule="exact"/>
      <w:ind w:left="0" w:right="2155" w:firstLine="0"/>
      <w:textAlignment w:val="auto"/>
    </w:pPr>
    <w:rPr>
      <w:rFonts w:cs="David"/>
      <w:sz w:val="22"/>
      <w:szCs w:val="24"/>
    </w:rPr>
  </w:style>
  <w:style w:type="paragraph" w:customStyle="1" w:styleId="Normal3">
    <w:name w:val="Normal3"/>
    <w:basedOn w:val="a3"/>
    <w:semiHidden/>
    <w:rsid w:val="00464C10"/>
    <w:pPr>
      <w:spacing w:before="120" w:line="320" w:lineRule="exact"/>
      <w:ind w:left="1200"/>
      <w:jc w:val="both"/>
    </w:pPr>
    <w:rPr>
      <w:rFonts w:cs="David"/>
      <w:sz w:val="22"/>
      <w:lang w:eastAsia="he-IL"/>
    </w:rPr>
  </w:style>
  <w:style w:type="paragraph" w:styleId="23">
    <w:name w:val="List 2"/>
    <w:basedOn w:val="a3"/>
    <w:rsid w:val="009C786F"/>
    <w:pPr>
      <w:overflowPunct w:val="0"/>
      <w:autoSpaceDE w:val="0"/>
      <w:autoSpaceDN w:val="0"/>
      <w:adjustRightInd w:val="0"/>
      <w:ind w:left="566" w:hanging="283"/>
      <w:jc w:val="both"/>
      <w:textAlignment w:val="baseline"/>
    </w:pPr>
    <w:rPr>
      <w:rFonts w:cs="FrankRuehl"/>
      <w:sz w:val="20"/>
      <w:szCs w:val="26"/>
      <w:lang w:eastAsia="he-IL"/>
    </w:rPr>
  </w:style>
  <w:style w:type="paragraph" w:customStyle="1" w:styleId="50">
    <w:name w:val="סגנון5 תו"/>
    <w:basedOn w:val="23"/>
    <w:link w:val="53"/>
    <w:semiHidden/>
    <w:rsid w:val="009C786F"/>
    <w:pPr>
      <w:numPr>
        <w:numId w:val="1"/>
      </w:numPr>
      <w:overflowPunct/>
      <w:autoSpaceDE/>
      <w:autoSpaceDN/>
      <w:adjustRightInd/>
      <w:spacing w:before="120" w:line="320" w:lineRule="exact"/>
      <w:textAlignment w:val="auto"/>
    </w:pPr>
    <w:rPr>
      <w:rFonts w:cs="Times New Roman"/>
      <w:sz w:val="22"/>
      <w:szCs w:val="24"/>
      <w:lang w:val="x-none"/>
    </w:rPr>
  </w:style>
  <w:style w:type="character" w:customStyle="1" w:styleId="53">
    <w:name w:val="סגנון5 תו תו"/>
    <w:link w:val="50"/>
    <w:semiHidden/>
    <w:rsid w:val="009C786F"/>
    <w:rPr>
      <w:sz w:val="22"/>
      <w:szCs w:val="24"/>
      <w:lang w:val="x-none" w:eastAsia="he-IL"/>
    </w:rPr>
  </w:style>
  <w:style w:type="paragraph" w:customStyle="1" w:styleId="aff5">
    <w:name w:val="תו תו"/>
    <w:basedOn w:val="a3"/>
    <w:rsid w:val="0063158E"/>
    <w:pPr>
      <w:bidi w:val="0"/>
      <w:spacing w:after="160" w:line="240" w:lineRule="exact"/>
      <w:jc w:val="both"/>
    </w:pPr>
    <w:rPr>
      <w:rFonts w:ascii="Verdana" w:hAnsi="Verdana" w:cs="FrankRuehl"/>
      <w:sz w:val="16"/>
      <w:szCs w:val="20"/>
      <w:lang w:bidi="ar-SA"/>
    </w:rPr>
  </w:style>
  <w:style w:type="paragraph" w:customStyle="1" w:styleId="StyleHeading4">
    <w:name w:val="Style Heading 4"/>
    <w:basedOn w:val="40"/>
    <w:rsid w:val="00E431E1"/>
    <w:rPr>
      <w:rFonts w:ascii="Arial Bold" w:hAnsi="Arial Bold"/>
      <w:color w:val="1B3461"/>
      <w:sz w:val="26"/>
      <w:szCs w:val="26"/>
    </w:rPr>
  </w:style>
  <w:style w:type="table" w:styleId="aff6">
    <w:name w:val="Table Elegant"/>
    <w:basedOn w:val="a6"/>
    <w:rsid w:val="009A5DD8"/>
    <w:pPr>
      <w:bidi/>
    </w:p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character" w:styleId="FollowedHyperlink">
    <w:name w:val="FollowedHyperlink"/>
    <w:basedOn w:val="a5"/>
    <w:rsid w:val="001A2B19"/>
    <w:rPr>
      <w:color w:val="800080" w:themeColor="followedHyperlink"/>
      <w:u w:val="single"/>
    </w:rPr>
  </w:style>
  <w:style w:type="paragraph" w:customStyle="1" w:styleId="13">
    <w:name w:val="תו תו1 תו תו תו תו"/>
    <w:basedOn w:val="a3"/>
    <w:rsid w:val="005759AC"/>
    <w:pPr>
      <w:keepLines/>
      <w:tabs>
        <w:tab w:val="left" w:pos="397"/>
        <w:tab w:val="left" w:pos="794"/>
        <w:tab w:val="left" w:pos="1191"/>
        <w:tab w:val="left" w:pos="1588"/>
        <w:tab w:val="left" w:pos="1985"/>
        <w:tab w:val="left" w:pos="2381"/>
        <w:tab w:val="left" w:pos="2778"/>
        <w:tab w:val="left" w:pos="3175"/>
        <w:tab w:val="left" w:pos="3572"/>
      </w:tabs>
      <w:jc w:val="both"/>
    </w:pPr>
    <w:rPr>
      <w:rFonts w:ascii="Arial" w:hAnsi="Arial" w:cs="David"/>
      <w:noProof/>
      <w:szCs w:val="28"/>
      <w:lang w:eastAsia="he-IL"/>
    </w:rPr>
  </w:style>
  <w:style w:type="paragraph" w:customStyle="1" w:styleId="Sign">
    <w:name w:val="Sign"/>
    <w:basedOn w:val="a3"/>
    <w:rsid w:val="005759AC"/>
    <w:pPr>
      <w:overflowPunct w:val="0"/>
      <w:autoSpaceDE w:val="0"/>
      <w:autoSpaceDN w:val="0"/>
      <w:adjustRightInd w:val="0"/>
      <w:ind w:left="3493"/>
      <w:jc w:val="center"/>
      <w:textAlignment w:val="baseline"/>
    </w:pPr>
    <w:rPr>
      <w:rFonts w:cs="FrankRuehl"/>
      <w:sz w:val="20"/>
      <w:szCs w:val="26"/>
      <w:lang w:eastAsia="he-IL"/>
    </w:rPr>
  </w:style>
  <w:style w:type="paragraph" w:styleId="aff7">
    <w:name w:val="List"/>
    <w:basedOn w:val="a3"/>
    <w:rsid w:val="003754BA"/>
    <w:pPr>
      <w:overflowPunct w:val="0"/>
      <w:autoSpaceDE w:val="0"/>
      <w:autoSpaceDN w:val="0"/>
      <w:adjustRightInd w:val="0"/>
      <w:ind w:left="283" w:hanging="283"/>
      <w:jc w:val="both"/>
      <w:textAlignment w:val="baseline"/>
    </w:pPr>
    <w:rPr>
      <w:rFonts w:cs="FrankRuehl"/>
      <w:sz w:val="20"/>
      <w:szCs w:val="26"/>
      <w:lang w:eastAsia="he-IL"/>
    </w:rPr>
  </w:style>
  <w:style w:type="paragraph" w:customStyle="1" w:styleId="aff8">
    <w:name w:val="תו תו תו"/>
    <w:basedOn w:val="a3"/>
    <w:rsid w:val="00C954D7"/>
    <w:pPr>
      <w:bidi w:val="0"/>
      <w:spacing w:after="160" w:line="240" w:lineRule="exact"/>
      <w:jc w:val="both"/>
    </w:pPr>
    <w:rPr>
      <w:rFonts w:ascii="Verdana" w:hAnsi="Verdana" w:cs="FrankRuehl"/>
      <w:sz w:val="16"/>
      <w:szCs w:val="20"/>
      <w:lang w:bidi="ar-SA"/>
    </w:rPr>
  </w:style>
  <w:style w:type="paragraph" w:customStyle="1" w:styleId="TableHead">
    <w:name w:val="TableHead"/>
    <w:basedOn w:val="a3"/>
    <w:uiPriority w:val="99"/>
    <w:rsid w:val="002D4BC3"/>
    <w:pPr>
      <w:spacing w:before="120" w:after="120" w:line="320" w:lineRule="exact"/>
      <w:jc w:val="center"/>
    </w:pPr>
    <w:rPr>
      <w:rFonts w:cs="David"/>
      <w:b/>
      <w:bCs/>
      <w:sz w:val="22"/>
      <w:lang w:eastAsia="he-IL"/>
    </w:rPr>
  </w:style>
  <w:style w:type="paragraph" w:customStyle="1" w:styleId="TableText">
    <w:name w:val="TableText"/>
    <w:basedOn w:val="a3"/>
    <w:uiPriority w:val="99"/>
    <w:rsid w:val="002D4BC3"/>
    <w:pPr>
      <w:spacing w:before="75" w:line="280" w:lineRule="atLeast"/>
    </w:pPr>
    <w:rPr>
      <w:rFonts w:cs="David"/>
      <w:sz w:val="22"/>
      <w:lang w:eastAsia="he-IL"/>
    </w:rPr>
  </w:style>
  <w:style w:type="table" w:styleId="14">
    <w:name w:val="Table Grid 1"/>
    <w:basedOn w:val="a6"/>
    <w:rsid w:val="002D4BC3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customStyle="1" w:styleId="Reference">
    <w:name w:val="Reference"/>
    <w:basedOn w:val="a3"/>
    <w:rsid w:val="00265E13"/>
    <w:pPr>
      <w:tabs>
        <w:tab w:val="left" w:pos="1474"/>
      </w:tabs>
      <w:overflowPunct w:val="0"/>
      <w:autoSpaceDE w:val="0"/>
      <w:autoSpaceDN w:val="0"/>
      <w:adjustRightInd w:val="0"/>
      <w:ind w:left="1650" w:hanging="992"/>
      <w:textAlignment w:val="baseline"/>
    </w:pPr>
    <w:rPr>
      <w:rFonts w:cs="FrankRuehl"/>
      <w:sz w:val="20"/>
      <w:szCs w:val="26"/>
      <w:lang w:eastAsia="he-IL"/>
    </w:rPr>
  </w:style>
  <w:style w:type="paragraph" w:styleId="NormalWeb">
    <w:name w:val="Normal (Web)"/>
    <w:basedOn w:val="a3"/>
    <w:uiPriority w:val="99"/>
    <w:rsid w:val="00961E3B"/>
    <w:pPr>
      <w:bidi w:val="0"/>
      <w:spacing w:before="100" w:beforeAutospacing="1" w:after="100" w:afterAutospacing="1"/>
    </w:pPr>
  </w:style>
  <w:style w:type="character" w:styleId="aff9">
    <w:name w:val="Strong"/>
    <w:qFormat/>
    <w:rsid w:val="00961E3B"/>
    <w:rPr>
      <w:b/>
      <w:bCs/>
    </w:rPr>
  </w:style>
  <w:style w:type="paragraph" w:styleId="TOC2">
    <w:name w:val="toc 2"/>
    <w:basedOn w:val="a3"/>
    <w:next w:val="a3"/>
    <w:autoRedefine/>
    <w:uiPriority w:val="39"/>
    <w:rsid w:val="002054AA"/>
    <w:pPr>
      <w:tabs>
        <w:tab w:val="left" w:pos="1701"/>
        <w:tab w:val="left" w:leader="dot" w:pos="8505"/>
      </w:tabs>
      <w:ind w:left="1134"/>
    </w:pPr>
    <w:rPr>
      <w:rFonts w:ascii="Arial" w:hAnsi="Arial" w:cs="Arial"/>
      <w:sz w:val="22"/>
      <w:szCs w:val="22"/>
    </w:rPr>
  </w:style>
  <w:style w:type="paragraph" w:styleId="TOC1">
    <w:name w:val="toc 1"/>
    <w:basedOn w:val="a3"/>
    <w:next w:val="a3"/>
    <w:autoRedefine/>
    <w:uiPriority w:val="39"/>
    <w:rsid w:val="00763E01"/>
    <w:pPr>
      <w:tabs>
        <w:tab w:val="left" w:pos="1150"/>
        <w:tab w:val="left" w:leader="dot" w:pos="8505"/>
        <w:tab w:val="left" w:pos="8710"/>
      </w:tabs>
      <w:ind w:left="567"/>
    </w:pPr>
    <w:rPr>
      <w:rFonts w:ascii="Arial" w:hAnsi="Arial" w:cs="Arial"/>
      <w:sz w:val="22"/>
      <w:szCs w:val="22"/>
    </w:rPr>
  </w:style>
  <w:style w:type="paragraph" w:customStyle="1" w:styleId="Char1">
    <w:name w:val="Char1"/>
    <w:basedOn w:val="a3"/>
    <w:rsid w:val="00D438F8"/>
    <w:pPr>
      <w:bidi w:val="0"/>
      <w:spacing w:after="160" w:line="240" w:lineRule="exact"/>
      <w:jc w:val="both"/>
    </w:pPr>
    <w:rPr>
      <w:rFonts w:ascii="Verdana" w:hAnsi="Verdana" w:cs="FrankRuehl"/>
      <w:sz w:val="16"/>
      <w:szCs w:val="20"/>
      <w:lang w:bidi="ar-SA"/>
    </w:rPr>
  </w:style>
  <w:style w:type="paragraph" w:customStyle="1" w:styleId="StyleUnderline">
    <w:name w:val="Style טקסט סעיף + Underline"/>
    <w:basedOn w:val="a4"/>
    <w:rsid w:val="009B0221"/>
    <w:pPr>
      <w:tabs>
        <w:tab w:val="clear" w:pos="1107"/>
      </w:tabs>
      <w:ind w:left="0" w:firstLine="0"/>
    </w:pPr>
    <w:rPr>
      <w:u w:val="single"/>
    </w:rPr>
  </w:style>
  <w:style w:type="character" w:customStyle="1" w:styleId="Char2">
    <w:name w:val="טקסט סעיף Char"/>
    <w:rsid w:val="006A4E50"/>
    <w:rPr>
      <w:rFonts w:ascii="Arial" w:hAnsi="Arial" w:cs="Arial"/>
      <w:sz w:val="22"/>
      <w:szCs w:val="22"/>
      <w:lang w:val="en-US" w:eastAsia="en-US" w:bidi="he-IL"/>
    </w:rPr>
  </w:style>
  <w:style w:type="paragraph" w:customStyle="1" w:styleId="Normal2">
    <w:name w:val="Normal2"/>
    <w:basedOn w:val="a3"/>
    <w:rsid w:val="00F574EE"/>
    <w:pPr>
      <w:keepLines/>
      <w:widowControl w:val="0"/>
      <w:autoSpaceDE w:val="0"/>
      <w:autoSpaceDN w:val="0"/>
      <w:adjustRightInd w:val="0"/>
      <w:spacing w:before="60"/>
      <w:ind w:right="1037"/>
      <w:jc w:val="both"/>
    </w:pPr>
    <w:rPr>
      <w:b/>
      <w:color w:val="000000"/>
    </w:rPr>
  </w:style>
  <w:style w:type="paragraph" w:customStyle="1" w:styleId="RonnyBase">
    <w:name w:val="RonnyBase"/>
    <w:rsid w:val="00F574EE"/>
    <w:pPr>
      <w:keepLines/>
      <w:bidi/>
      <w:spacing w:before="120"/>
      <w:jc w:val="both"/>
    </w:pPr>
    <w:rPr>
      <w:rFonts w:cs="David"/>
      <w:sz w:val="22"/>
      <w:szCs w:val="22"/>
    </w:rPr>
  </w:style>
  <w:style w:type="paragraph" w:customStyle="1" w:styleId="a1">
    <w:name w:val="טקסט סעיף"/>
    <w:basedOn w:val="a3"/>
    <w:rsid w:val="00C81557"/>
    <w:pPr>
      <w:numPr>
        <w:ilvl w:val="1"/>
        <w:numId w:val="2"/>
      </w:numPr>
      <w:spacing w:line="360" w:lineRule="auto"/>
      <w:jc w:val="both"/>
    </w:pPr>
    <w:rPr>
      <w:rFonts w:ascii="Arial" w:hAnsi="Arial" w:cs="Arial"/>
      <w:sz w:val="22"/>
      <w:szCs w:val="22"/>
    </w:rPr>
  </w:style>
  <w:style w:type="character" w:customStyle="1" w:styleId="affa">
    <w:name w:val="טקסט סעיף תו תו תו תו תו תו"/>
    <w:rsid w:val="00E56E9D"/>
    <w:rPr>
      <w:rFonts w:ascii="Arial" w:hAnsi="Arial" w:cs="Arial"/>
      <w:sz w:val="22"/>
      <w:szCs w:val="22"/>
      <w:lang w:val="en-US" w:eastAsia="en-US" w:bidi="he-IL"/>
    </w:rPr>
  </w:style>
  <w:style w:type="paragraph" w:customStyle="1" w:styleId="CharCharCharCharChar">
    <w:name w:val="Char תו Char תו Char Char Char תו תו תו תו"/>
    <w:basedOn w:val="a3"/>
    <w:rsid w:val="0038265D"/>
    <w:pPr>
      <w:bidi w:val="0"/>
      <w:spacing w:after="160" w:line="240" w:lineRule="exact"/>
      <w:jc w:val="both"/>
    </w:pPr>
    <w:rPr>
      <w:rFonts w:ascii="Verdana" w:hAnsi="Verdana" w:cs="FrankRuehl"/>
      <w:sz w:val="16"/>
      <w:szCs w:val="20"/>
      <w:lang w:bidi="ar-SA"/>
    </w:rPr>
  </w:style>
  <w:style w:type="paragraph" w:customStyle="1" w:styleId="Para8">
    <w:name w:val="Para8"/>
    <w:basedOn w:val="a3"/>
    <w:rsid w:val="0038098D"/>
    <w:pPr>
      <w:overflowPunct w:val="0"/>
      <w:autoSpaceDE w:val="0"/>
      <w:autoSpaceDN w:val="0"/>
      <w:adjustRightInd w:val="0"/>
      <w:ind w:left="4423"/>
      <w:jc w:val="both"/>
      <w:textAlignment w:val="baseline"/>
    </w:pPr>
    <w:rPr>
      <w:rFonts w:cs="FrankRuehl"/>
      <w:szCs w:val="26"/>
      <w:lang w:eastAsia="he-IL"/>
    </w:rPr>
  </w:style>
  <w:style w:type="character" w:customStyle="1" w:styleId="45">
    <w:name w:val="סגנון4 תו"/>
    <w:link w:val="44"/>
    <w:rsid w:val="006427CA"/>
    <w:rPr>
      <w:rFonts w:cs="David"/>
      <w:sz w:val="22"/>
      <w:szCs w:val="24"/>
      <w:lang w:val="en-US" w:eastAsia="he-IL" w:bidi="he-IL"/>
    </w:rPr>
  </w:style>
  <w:style w:type="paragraph" w:customStyle="1" w:styleId="34">
    <w:name w:val="תוכן3"/>
    <w:basedOn w:val="a3"/>
    <w:rsid w:val="001B656E"/>
    <w:pPr>
      <w:spacing w:before="120" w:line="360" w:lineRule="auto"/>
      <w:ind w:left="2160"/>
      <w:jc w:val="both"/>
    </w:pPr>
    <w:rPr>
      <w:rFonts w:cs="FrankRuehl"/>
      <w:sz w:val="26"/>
      <w:szCs w:val="26"/>
    </w:rPr>
  </w:style>
  <w:style w:type="paragraph" w:customStyle="1" w:styleId="Char11">
    <w:name w:val="Char1 תו1"/>
    <w:basedOn w:val="a3"/>
    <w:rsid w:val="00C023BE"/>
    <w:pPr>
      <w:bidi w:val="0"/>
      <w:spacing w:after="160" w:line="240" w:lineRule="exact"/>
      <w:jc w:val="both"/>
    </w:pPr>
    <w:rPr>
      <w:rFonts w:ascii="Verdana" w:hAnsi="Verdana" w:cs="FrankRuehl"/>
      <w:sz w:val="16"/>
      <w:szCs w:val="20"/>
      <w:lang w:bidi="ar-SA"/>
    </w:rPr>
  </w:style>
  <w:style w:type="character" w:customStyle="1" w:styleId="Heading5">
    <w:name w:val="Heading 5 תו תו תו"/>
    <w:rsid w:val="006A77E9"/>
    <w:rPr>
      <w:rFonts w:cs="Narkisim"/>
      <w:noProof/>
      <w:sz w:val="22"/>
      <w:szCs w:val="24"/>
      <w:lang w:val="en-US" w:eastAsia="en-US" w:bidi="he-IL"/>
    </w:rPr>
  </w:style>
  <w:style w:type="paragraph" w:styleId="affb">
    <w:name w:val="Title"/>
    <w:basedOn w:val="a3"/>
    <w:next w:val="a3"/>
    <w:link w:val="affc"/>
    <w:qFormat/>
    <w:rsid w:val="001A2B19"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ffd">
    <w:name w:val="Subtitle"/>
    <w:basedOn w:val="a3"/>
    <w:next w:val="a3"/>
    <w:link w:val="affe"/>
    <w:qFormat/>
    <w:rsid w:val="001A2B19"/>
    <w:pPr>
      <w:numPr>
        <w:ilvl w:val="1"/>
      </w:numPr>
      <w:spacing w:after="160"/>
    </w:pPr>
    <w:rPr>
      <w:rFonts w:asciiTheme="minorHAnsi" w:eastAsiaTheme="minorEastAsia" w:hAnsiTheme="minorHAnsi" w:cstheme="minorBidi"/>
      <w:color w:val="5A5A5A" w:themeColor="text1" w:themeTint="A5"/>
      <w:spacing w:val="15"/>
      <w:sz w:val="22"/>
      <w:szCs w:val="22"/>
    </w:rPr>
  </w:style>
  <w:style w:type="paragraph" w:styleId="afff">
    <w:name w:val="Body Text"/>
    <w:basedOn w:val="a3"/>
    <w:link w:val="afff0"/>
    <w:rsid w:val="008F181D"/>
    <w:rPr>
      <w:sz w:val="20"/>
      <w:szCs w:val="28"/>
      <w:lang w:eastAsia="he-IL"/>
    </w:rPr>
  </w:style>
  <w:style w:type="paragraph" w:customStyle="1" w:styleId="CharCharCharCharChar0">
    <w:name w:val="Char תו Char תו Char Char Char תו תו תו"/>
    <w:basedOn w:val="a3"/>
    <w:rsid w:val="003F7D92"/>
    <w:pPr>
      <w:bidi w:val="0"/>
      <w:spacing w:after="160" w:line="240" w:lineRule="exact"/>
      <w:jc w:val="both"/>
    </w:pPr>
    <w:rPr>
      <w:rFonts w:ascii="Verdana" w:hAnsi="Verdana" w:cs="FrankRuehl"/>
      <w:sz w:val="16"/>
      <w:szCs w:val="20"/>
      <w:lang w:bidi="ar-SA"/>
    </w:rPr>
  </w:style>
  <w:style w:type="paragraph" w:styleId="Index1">
    <w:name w:val="index 1"/>
    <w:basedOn w:val="a3"/>
    <w:next w:val="a3"/>
    <w:autoRedefine/>
    <w:semiHidden/>
    <w:rsid w:val="007760E4"/>
    <w:pPr>
      <w:ind w:left="240" w:hanging="240"/>
    </w:pPr>
  </w:style>
  <w:style w:type="paragraph" w:customStyle="1" w:styleId="CharCharCharCharCharCharCharCharCharCharChar">
    <w:name w:val="Char תו Char תו Char Char Char Char Char Char Char תו Char תו Char תו"/>
    <w:basedOn w:val="a3"/>
    <w:rsid w:val="00792914"/>
    <w:pPr>
      <w:bidi w:val="0"/>
      <w:spacing w:after="160" w:line="240" w:lineRule="exact"/>
      <w:jc w:val="both"/>
    </w:pPr>
    <w:rPr>
      <w:rFonts w:ascii="Verdana" w:hAnsi="Verdana" w:cs="FrankRuehl"/>
      <w:sz w:val="16"/>
      <w:szCs w:val="20"/>
      <w:lang w:bidi="ar-SA"/>
    </w:rPr>
  </w:style>
  <w:style w:type="character" w:customStyle="1" w:styleId="21">
    <w:name w:val="כותרת 2 תו"/>
    <w:basedOn w:val="a5"/>
    <w:link w:val="20"/>
    <w:rsid w:val="001A2B19"/>
    <w:rPr>
      <w:rFonts w:ascii="Arial" w:hAnsi="Arial" w:cstheme="minorBidi"/>
      <w:sz w:val="22"/>
      <w:szCs w:val="22"/>
    </w:rPr>
  </w:style>
  <w:style w:type="character" w:customStyle="1" w:styleId="41">
    <w:name w:val="כותרת 4 תו"/>
    <w:link w:val="40"/>
    <w:uiPriority w:val="9"/>
    <w:rsid w:val="00C95E02"/>
    <w:rPr>
      <w:rFonts w:ascii="Arial" w:hAnsi="Arial" w:cs="Arial"/>
      <w:sz w:val="22"/>
      <w:szCs w:val="22"/>
      <w:lang w:val="x-none" w:eastAsia="x-none"/>
    </w:rPr>
  </w:style>
  <w:style w:type="paragraph" w:styleId="afff1">
    <w:name w:val="List Paragraph"/>
    <w:basedOn w:val="a3"/>
    <w:uiPriority w:val="34"/>
    <w:qFormat/>
    <w:rsid w:val="001A2B19"/>
    <w:pPr>
      <w:ind w:left="720"/>
      <w:contextualSpacing/>
    </w:pPr>
  </w:style>
  <w:style w:type="paragraph" w:styleId="afff2">
    <w:name w:val="Revision"/>
    <w:hidden/>
    <w:uiPriority w:val="99"/>
    <w:semiHidden/>
    <w:rsid w:val="00EA0530"/>
    <w:rPr>
      <w:sz w:val="24"/>
      <w:szCs w:val="24"/>
    </w:rPr>
  </w:style>
  <w:style w:type="character" w:customStyle="1" w:styleId="70">
    <w:name w:val="כותרת 7 תו"/>
    <w:link w:val="7"/>
    <w:uiPriority w:val="9"/>
    <w:rsid w:val="00713756"/>
    <w:rPr>
      <w:rFonts w:cs="FrankRuehl"/>
      <w:b/>
      <w:noProof/>
      <w:kern w:val="28"/>
      <w:sz w:val="24"/>
      <w:szCs w:val="26"/>
      <w:lang w:eastAsia="he-IL"/>
    </w:rPr>
  </w:style>
  <w:style w:type="character" w:customStyle="1" w:styleId="afc">
    <w:name w:val="טקסט הערת שוליים תו"/>
    <w:basedOn w:val="a5"/>
    <w:link w:val="afb"/>
    <w:rsid w:val="001A2B19"/>
  </w:style>
  <w:style w:type="character" w:customStyle="1" w:styleId="80">
    <w:name w:val="כותרת 8 תו"/>
    <w:link w:val="8"/>
    <w:uiPriority w:val="9"/>
    <w:rsid w:val="000D1A22"/>
    <w:rPr>
      <w:rFonts w:cs="FrankRuehl"/>
      <w:b/>
      <w:sz w:val="24"/>
      <w:szCs w:val="26"/>
      <w:lang w:eastAsia="he-IL"/>
    </w:rPr>
  </w:style>
  <w:style w:type="paragraph" w:styleId="afff3">
    <w:name w:val="Plain Text"/>
    <w:basedOn w:val="a3"/>
    <w:link w:val="afff4"/>
    <w:uiPriority w:val="99"/>
    <w:semiHidden/>
    <w:unhideWhenUsed/>
    <w:rsid w:val="004E543F"/>
    <w:rPr>
      <w:rFonts w:ascii="Calibri" w:eastAsia="Calibri" w:hAnsi="Calibri"/>
      <w:sz w:val="22"/>
      <w:szCs w:val="21"/>
      <w:lang w:val="x-none" w:eastAsia="x-none"/>
    </w:rPr>
  </w:style>
  <w:style w:type="character" w:customStyle="1" w:styleId="afff4">
    <w:name w:val="טקסט רגיל תו"/>
    <w:link w:val="afff3"/>
    <w:uiPriority w:val="99"/>
    <w:semiHidden/>
    <w:rsid w:val="004E543F"/>
    <w:rPr>
      <w:rFonts w:ascii="Calibri" w:eastAsia="Calibri" w:hAnsi="Calibri" w:cs="Arial"/>
      <w:sz w:val="22"/>
      <w:szCs w:val="21"/>
    </w:rPr>
  </w:style>
  <w:style w:type="paragraph" w:customStyle="1" w:styleId="Heading2">
    <w:name w:val="Heading2"/>
    <w:basedOn w:val="a1"/>
    <w:link w:val="Heading2Char"/>
    <w:qFormat/>
    <w:rsid w:val="005B3DAE"/>
    <w:pPr>
      <w:numPr>
        <w:ilvl w:val="0"/>
        <w:numId w:val="0"/>
      </w:numPr>
      <w:tabs>
        <w:tab w:val="num" w:pos="1275"/>
      </w:tabs>
      <w:spacing w:after="40"/>
      <w:ind w:left="1275" w:hanging="566"/>
    </w:pPr>
  </w:style>
  <w:style w:type="paragraph" w:customStyle="1" w:styleId="Heading1">
    <w:name w:val="Heading1"/>
    <w:basedOn w:val="a0"/>
    <w:qFormat/>
    <w:rsid w:val="005B3DAE"/>
    <w:pPr>
      <w:numPr>
        <w:numId w:val="0"/>
      </w:numPr>
      <w:tabs>
        <w:tab w:val="num" w:pos="567"/>
      </w:tabs>
      <w:spacing w:after="120"/>
      <w:ind w:left="567" w:hanging="567"/>
    </w:pPr>
  </w:style>
  <w:style w:type="paragraph" w:customStyle="1" w:styleId="Heading3">
    <w:name w:val="Heading3"/>
    <w:basedOn w:val="a1"/>
    <w:link w:val="Heading3Char"/>
    <w:qFormat/>
    <w:rsid w:val="005B3DAE"/>
    <w:pPr>
      <w:numPr>
        <w:ilvl w:val="0"/>
        <w:numId w:val="0"/>
      </w:numPr>
      <w:tabs>
        <w:tab w:val="num" w:pos="1985"/>
      </w:tabs>
      <w:ind w:left="1985" w:hanging="851"/>
    </w:pPr>
  </w:style>
  <w:style w:type="paragraph" w:customStyle="1" w:styleId="Heading4">
    <w:name w:val="Heading4"/>
    <w:basedOn w:val="a1"/>
    <w:link w:val="Heading4Char"/>
    <w:qFormat/>
    <w:rsid w:val="005B3DAE"/>
    <w:pPr>
      <w:numPr>
        <w:ilvl w:val="0"/>
        <w:numId w:val="0"/>
      </w:numPr>
      <w:tabs>
        <w:tab w:val="num" w:pos="3119"/>
      </w:tabs>
      <w:spacing w:after="60"/>
      <w:ind w:left="3119" w:hanging="1134"/>
    </w:pPr>
    <w:rPr>
      <w:lang w:eastAsia="he-IL"/>
    </w:rPr>
  </w:style>
  <w:style w:type="character" w:customStyle="1" w:styleId="Heading3Char">
    <w:name w:val="Heading3 Char"/>
    <w:link w:val="Heading3"/>
    <w:rsid w:val="005B3DAE"/>
    <w:rPr>
      <w:rFonts w:ascii="Arial" w:hAnsi="Arial" w:cs="Arial"/>
      <w:sz w:val="22"/>
      <w:szCs w:val="22"/>
    </w:rPr>
  </w:style>
  <w:style w:type="character" w:customStyle="1" w:styleId="Heading2Char">
    <w:name w:val="Heading2 Char"/>
    <w:link w:val="Heading2"/>
    <w:rsid w:val="009C41C5"/>
    <w:rPr>
      <w:rFonts w:ascii="Arial" w:hAnsi="Arial" w:cs="Arial"/>
      <w:sz w:val="22"/>
      <w:szCs w:val="22"/>
    </w:rPr>
  </w:style>
  <w:style w:type="character" w:customStyle="1" w:styleId="Heading4Char">
    <w:name w:val="Heading4 Char"/>
    <w:link w:val="Heading4"/>
    <w:rsid w:val="009C41C5"/>
    <w:rPr>
      <w:rFonts w:ascii="Arial" w:hAnsi="Arial" w:cs="Arial"/>
      <w:sz w:val="22"/>
      <w:szCs w:val="22"/>
      <w:lang w:eastAsia="he-IL"/>
    </w:rPr>
  </w:style>
  <w:style w:type="paragraph" w:customStyle="1" w:styleId="Default">
    <w:name w:val="Default"/>
    <w:rsid w:val="006501D4"/>
    <w:pPr>
      <w:autoSpaceDE w:val="0"/>
      <w:autoSpaceDN w:val="0"/>
      <w:adjustRightInd w:val="0"/>
    </w:pPr>
    <w:rPr>
      <w:rFonts w:ascii="Arial" w:hAnsi="Arial" w:cs="Arial"/>
      <w:color w:val="000000"/>
      <w:sz w:val="24"/>
      <w:szCs w:val="24"/>
    </w:rPr>
  </w:style>
  <w:style w:type="paragraph" w:customStyle="1" w:styleId="bodytexth2">
    <w:name w:val="bodytexth2"/>
    <w:basedOn w:val="a3"/>
    <w:rsid w:val="00BD58F9"/>
    <w:pPr>
      <w:bidi w:val="0"/>
      <w:spacing w:before="100" w:beforeAutospacing="1" w:after="100" w:afterAutospacing="1"/>
    </w:pPr>
  </w:style>
  <w:style w:type="character" w:customStyle="1" w:styleId="aff2">
    <w:name w:val="טקסט הערה תו"/>
    <w:basedOn w:val="a5"/>
    <w:link w:val="aff1"/>
    <w:rsid w:val="001A2B19"/>
  </w:style>
  <w:style w:type="character" w:customStyle="1" w:styleId="11">
    <w:name w:val="כותרת 1 תו"/>
    <w:basedOn w:val="a5"/>
    <w:link w:val="1"/>
    <w:rsid w:val="001A2B19"/>
    <w:rPr>
      <w:rFonts w:ascii="Arial" w:hAnsi="Arial" w:cstheme="minorBidi"/>
      <w:b/>
      <w:bCs/>
      <w:color w:val="003399"/>
      <w:kern w:val="32"/>
      <w:sz w:val="22"/>
      <w:szCs w:val="22"/>
      <w:shd w:val="clear" w:color="auto" w:fill="F2F2F2"/>
    </w:rPr>
  </w:style>
  <w:style w:type="character" w:customStyle="1" w:styleId="afff0">
    <w:name w:val="גוף טקסט תו"/>
    <w:link w:val="afff"/>
    <w:rsid w:val="00C95E02"/>
    <w:rPr>
      <w:szCs w:val="28"/>
      <w:lang w:eastAsia="he-IL"/>
    </w:rPr>
  </w:style>
  <w:style w:type="character" w:styleId="afff5">
    <w:name w:val="Emphasis"/>
    <w:uiPriority w:val="20"/>
    <w:qFormat/>
    <w:rsid w:val="007D13C2"/>
    <w:rPr>
      <w:b/>
      <w:bCs/>
      <w:i w:val="0"/>
      <w:iCs w:val="0"/>
    </w:rPr>
  </w:style>
  <w:style w:type="paragraph" w:styleId="afff6">
    <w:name w:val="Quote"/>
    <w:basedOn w:val="a3"/>
    <w:next w:val="a3"/>
    <w:link w:val="afff7"/>
    <w:uiPriority w:val="29"/>
    <w:qFormat/>
    <w:rsid w:val="00DC730F"/>
    <w:pPr>
      <w:widowControl w:val="0"/>
      <w:spacing w:before="120" w:after="120" w:line="360" w:lineRule="auto"/>
      <w:ind w:left="567" w:right="567"/>
      <w:jc w:val="both"/>
    </w:pPr>
    <w:rPr>
      <w:rFonts w:eastAsiaTheme="minorHAnsi" w:cs="FrankRuehl"/>
      <w:i/>
      <w:iCs/>
      <w:szCs w:val="26"/>
    </w:rPr>
  </w:style>
  <w:style w:type="character" w:customStyle="1" w:styleId="afff7">
    <w:name w:val="ציטוט תו"/>
    <w:basedOn w:val="a5"/>
    <w:link w:val="afff6"/>
    <w:uiPriority w:val="29"/>
    <w:rsid w:val="00DC730F"/>
    <w:rPr>
      <w:rFonts w:eastAsiaTheme="minorHAnsi" w:cs="FrankRuehl"/>
      <w:i/>
      <w:iCs/>
      <w:sz w:val="24"/>
      <w:szCs w:val="26"/>
    </w:rPr>
  </w:style>
  <w:style w:type="character" w:customStyle="1" w:styleId="31">
    <w:name w:val="כותרת 3 תו"/>
    <w:basedOn w:val="a5"/>
    <w:link w:val="30"/>
    <w:uiPriority w:val="9"/>
    <w:rsid w:val="00DC730F"/>
    <w:rPr>
      <w:rFonts w:ascii="Arial" w:hAnsi="Arial" w:cs="Arial"/>
      <w:sz w:val="22"/>
      <w:szCs w:val="22"/>
      <w:lang w:val="x-none" w:eastAsia="x-none"/>
    </w:rPr>
  </w:style>
  <w:style w:type="character" w:customStyle="1" w:styleId="52">
    <w:name w:val="כותרת 5 תו"/>
    <w:basedOn w:val="a5"/>
    <w:link w:val="51"/>
    <w:uiPriority w:val="9"/>
    <w:rsid w:val="00DC730F"/>
    <w:rPr>
      <w:rFonts w:ascii="Arial" w:hAnsi="Arial" w:cs="Arial"/>
      <w:sz w:val="22"/>
      <w:szCs w:val="22"/>
    </w:rPr>
  </w:style>
  <w:style w:type="character" w:customStyle="1" w:styleId="61">
    <w:name w:val="כותרת 6 תו"/>
    <w:basedOn w:val="a5"/>
    <w:link w:val="60"/>
    <w:uiPriority w:val="9"/>
    <w:rsid w:val="00DC730F"/>
    <w:rPr>
      <w:rFonts w:cs="FrankRuehl"/>
      <w:b/>
      <w:sz w:val="24"/>
      <w:szCs w:val="26"/>
      <w:lang w:eastAsia="he-IL"/>
    </w:rPr>
  </w:style>
  <w:style w:type="character" w:customStyle="1" w:styleId="90">
    <w:name w:val="כותרת 9 תו"/>
    <w:basedOn w:val="a5"/>
    <w:link w:val="9"/>
    <w:uiPriority w:val="9"/>
    <w:rsid w:val="00DC730F"/>
    <w:rPr>
      <w:rFonts w:cs="FrankRuehl"/>
      <w:b/>
      <w:bCs/>
      <w:i/>
      <w:iCs/>
      <w:sz w:val="18"/>
      <w:szCs w:val="18"/>
      <w:lang w:eastAsia="he-IL"/>
    </w:rPr>
  </w:style>
  <w:style w:type="paragraph" w:styleId="afff8">
    <w:name w:val="caption"/>
    <w:basedOn w:val="a3"/>
    <w:next w:val="a3"/>
    <w:uiPriority w:val="35"/>
    <w:semiHidden/>
    <w:unhideWhenUsed/>
    <w:qFormat/>
    <w:rsid w:val="00DC730F"/>
    <w:pPr>
      <w:bidi w:val="0"/>
      <w:spacing w:before="120" w:after="120" w:line="360" w:lineRule="auto"/>
      <w:jc w:val="both"/>
    </w:pPr>
    <w:rPr>
      <w:rFonts w:eastAsiaTheme="minorHAnsi" w:cs="FrankRuehl"/>
      <w:b/>
      <w:bCs/>
      <w:color w:val="365F91" w:themeColor="accent1" w:themeShade="BF"/>
      <w:sz w:val="16"/>
      <w:szCs w:val="16"/>
    </w:rPr>
  </w:style>
  <w:style w:type="paragraph" w:styleId="afff9">
    <w:name w:val="TOC Heading"/>
    <w:basedOn w:val="1"/>
    <w:next w:val="a3"/>
    <w:uiPriority w:val="39"/>
    <w:semiHidden/>
    <w:unhideWhenUsed/>
    <w:qFormat/>
    <w:rsid w:val="00DC730F"/>
    <w:pPr>
      <w:keepNext w:val="0"/>
      <w:widowControl w:val="0"/>
      <w:numPr>
        <w:numId w:val="0"/>
      </w:numPr>
      <w:bidi w:val="0"/>
      <w:spacing w:before="120"/>
      <w:outlineLvl w:val="9"/>
    </w:pPr>
    <w:rPr>
      <w:rFonts w:ascii="Times New Roman" w:eastAsiaTheme="minorHAnsi" w:hAnsi="Times New Roman" w:cs="FrankRuehl"/>
      <w:caps/>
      <w:color w:val="auto"/>
      <w:spacing w:val="15"/>
      <w:sz w:val="36"/>
      <w:szCs w:val="36"/>
      <w:lang w:bidi="en-US"/>
    </w:rPr>
  </w:style>
  <w:style w:type="paragraph" w:styleId="TOC3">
    <w:name w:val="toc 3"/>
    <w:basedOn w:val="a3"/>
    <w:next w:val="a3"/>
    <w:autoRedefine/>
    <w:uiPriority w:val="39"/>
    <w:unhideWhenUsed/>
    <w:rsid w:val="00DC730F"/>
    <w:pPr>
      <w:widowControl w:val="0"/>
      <w:tabs>
        <w:tab w:val="right" w:leader="dot" w:pos="8296"/>
      </w:tabs>
      <w:spacing w:before="100" w:after="100"/>
      <w:ind w:left="482"/>
      <w:jc w:val="both"/>
    </w:pPr>
    <w:rPr>
      <w:rFonts w:eastAsiaTheme="minorHAnsi" w:cs="FrankRuehl"/>
      <w:szCs w:val="26"/>
    </w:rPr>
  </w:style>
  <w:style w:type="paragraph" w:styleId="TOC7">
    <w:name w:val="toc 7"/>
    <w:basedOn w:val="a3"/>
    <w:next w:val="a3"/>
    <w:autoRedefine/>
    <w:uiPriority w:val="39"/>
    <w:unhideWhenUsed/>
    <w:rsid w:val="00DC730F"/>
    <w:pPr>
      <w:widowControl w:val="0"/>
      <w:tabs>
        <w:tab w:val="right" w:leader="dot" w:pos="8296"/>
      </w:tabs>
      <w:spacing w:before="100" w:after="100"/>
      <w:ind w:left="1440"/>
      <w:jc w:val="both"/>
    </w:pPr>
    <w:rPr>
      <w:rFonts w:eastAsiaTheme="minorHAnsi" w:cs="FrankRuehl"/>
      <w:szCs w:val="26"/>
    </w:rPr>
  </w:style>
  <w:style w:type="paragraph" w:styleId="TOC6">
    <w:name w:val="toc 6"/>
    <w:basedOn w:val="a3"/>
    <w:next w:val="a3"/>
    <w:autoRedefine/>
    <w:uiPriority w:val="39"/>
    <w:unhideWhenUsed/>
    <w:rsid w:val="00DC730F"/>
    <w:pPr>
      <w:widowControl w:val="0"/>
      <w:tabs>
        <w:tab w:val="right" w:leader="dot" w:pos="8296"/>
      </w:tabs>
      <w:spacing w:before="100" w:after="100"/>
      <w:ind w:left="1202"/>
      <w:contextualSpacing/>
      <w:jc w:val="both"/>
    </w:pPr>
    <w:rPr>
      <w:rFonts w:eastAsiaTheme="minorHAnsi" w:cs="FrankRuehl"/>
      <w:szCs w:val="26"/>
    </w:rPr>
  </w:style>
  <w:style w:type="paragraph" w:styleId="TOC5">
    <w:name w:val="toc 5"/>
    <w:basedOn w:val="a3"/>
    <w:next w:val="a3"/>
    <w:autoRedefine/>
    <w:uiPriority w:val="39"/>
    <w:unhideWhenUsed/>
    <w:rsid w:val="00DC730F"/>
    <w:pPr>
      <w:widowControl w:val="0"/>
      <w:tabs>
        <w:tab w:val="right" w:leader="dot" w:pos="8296"/>
      </w:tabs>
      <w:spacing w:before="100" w:after="100"/>
      <w:ind w:left="958"/>
      <w:jc w:val="both"/>
    </w:pPr>
    <w:rPr>
      <w:rFonts w:eastAsiaTheme="minorHAnsi" w:cs="FrankRuehl"/>
      <w:szCs w:val="26"/>
    </w:rPr>
  </w:style>
  <w:style w:type="paragraph" w:styleId="TOC4">
    <w:name w:val="toc 4"/>
    <w:basedOn w:val="a3"/>
    <w:next w:val="a3"/>
    <w:autoRedefine/>
    <w:uiPriority w:val="39"/>
    <w:unhideWhenUsed/>
    <w:rsid w:val="00DC730F"/>
    <w:pPr>
      <w:widowControl w:val="0"/>
      <w:spacing w:before="100" w:after="100"/>
      <w:ind w:left="720"/>
      <w:jc w:val="both"/>
    </w:pPr>
    <w:rPr>
      <w:rFonts w:eastAsiaTheme="minorHAnsi" w:cs="FrankRuehl"/>
      <w:szCs w:val="26"/>
    </w:rPr>
  </w:style>
  <w:style w:type="numbering" w:customStyle="1" w:styleId="-0">
    <w:name w:val="משרד האוצר - מדורג"/>
    <w:uiPriority w:val="99"/>
    <w:rsid w:val="00DC730F"/>
    <w:pPr>
      <w:numPr>
        <w:numId w:val="3"/>
      </w:numPr>
    </w:pPr>
  </w:style>
  <w:style w:type="numbering" w:customStyle="1" w:styleId="-">
    <w:name w:val="משרד האוצר - מדורג קצר"/>
    <w:uiPriority w:val="99"/>
    <w:rsid w:val="00DC730F"/>
    <w:pPr>
      <w:numPr>
        <w:numId w:val="4"/>
      </w:numPr>
    </w:pPr>
  </w:style>
  <w:style w:type="character" w:customStyle="1" w:styleId="a9">
    <w:name w:val="כותרת עליונה תו"/>
    <w:basedOn w:val="a5"/>
    <w:link w:val="a8"/>
    <w:rsid w:val="001A2B19"/>
    <w:rPr>
      <w:sz w:val="24"/>
      <w:szCs w:val="24"/>
    </w:rPr>
  </w:style>
  <w:style w:type="character" w:customStyle="1" w:styleId="ab">
    <w:name w:val="כותרת תחתונה תו"/>
    <w:basedOn w:val="a5"/>
    <w:link w:val="aa"/>
    <w:uiPriority w:val="99"/>
    <w:rsid w:val="001A2B19"/>
    <w:rPr>
      <w:sz w:val="24"/>
      <w:szCs w:val="24"/>
    </w:rPr>
  </w:style>
  <w:style w:type="character" w:styleId="afffa">
    <w:name w:val="page number"/>
    <w:basedOn w:val="a5"/>
    <w:uiPriority w:val="99"/>
    <w:rsid w:val="001A2B19"/>
  </w:style>
  <w:style w:type="character" w:customStyle="1" w:styleId="aff">
    <w:name w:val="טקסט בלונים תו"/>
    <w:basedOn w:val="a5"/>
    <w:link w:val="afe"/>
    <w:rsid w:val="001A2B19"/>
    <w:rPr>
      <w:rFonts w:ascii="Tahoma" w:hAnsi="Tahoma" w:cs="Tahoma"/>
      <w:sz w:val="16"/>
      <w:szCs w:val="16"/>
    </w:rPr>
  </w:style>
  <w:style w:type="character" w:styleId="afffb">
    <w:name w:val="Placeholder Text"/>
    <w:basedOn w:val="a5"/>
    <w:uiPriority w:val="99"/>
    <w:semiHidden/>
    <w:rsid w:val="00DC730F"/>
    <w:rPr>
      <w:color w:val="808080"/>
    </w:rPr>
  </w:style>
  <w:style w:type="character" w:customStyle="1" w:styleId="aff4">
    <w:name w:val="נושא הערה תו"/>
    <w:basedOn w:val="aff2"/>
    <w:link w:val="aff3"/>
    <w:semiHidden/>
    <w:rsid w:val="001A2B19"/>
    <w:rPr>
      <w:b/>
      <w:bCs/>
    </w:rPr>
  </w:style>
  <w:style w:type="paragraph" w:customStyle="1" w:styleId="xl65">
    <w:name w:val="xl65"/>
    <w:basedOn w:val="a3"/>
    <w:rsid w:val="00DC730F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bidi w:val="0"/>
      <w:spacing w:before="100" w:beforeAutospacing="1" w:after="100" w:afterAutospacing="1"/>
    </w:pPr>
  </w:style>
  <w:style w:type="paragraph" w:customStyle="1" w:styleId="xl66">
    <w:name w:val="xl66"/>
    <w:basedOn w:val="a3"/>
    <w:rsid w:val="00DC730F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DCE6F1" w:fill="DCE6F1"/>
      <w:bidi w:val="0"/>
      <w:spacing w:before="100" w:beforeAutospacing="1" w:after="100" w:afterAutospacing="1"/>
      <w:jc w:val="right"/>
    </w:pPr>
    <w:rPr>
      <w:b/>
      <w:bCs/>
    </w:rPr>
  </w:style>
  <w:style w:type="paragraph" w:customStyle="1" w:styleId="xl67">
    <w:name w:val="xl67"/>
    <w:basedOn w:val="a3"/>
    <w:rsid w:val="00DC730F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DCE6F1" w:fill="DCE6F1"/>
      <w:bidi w:val="0"/>
      <w:spacing w:before="100" w:beforeAutospacing="1" w:after="100" w:afterAutospacing="1"/>
      <w:jc w:val="right"/>
      <w:textAlignment w:val="center"/>
    </w:pPr>
    <w:rPr>
      <w:b/>
      <w:bCs/>
    </w:rPr>
  </w:style>
  <w:style w:type="paragraph" w:customStyle="1" w:styleId="xl68">
    <w:name w:val="xl68"/>
    <w:basedOn w:val="a3"/>
    <w:rsid w:val="00DC730F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DCE6F1" w:fill="DCE6F1"/>
      <w:bidi w:val="0"/>
      <w:spacing w:before="100" w:beforeAutospacing="1" w:after="100" w:afterAutospacing="1"/>
      <w:jc w:val="center"/>
      <w:textAlignment w:val="center"/>
    </w:pPr>
    <w:rPr>
      <w:b/>
      <w:bCs/>
    </w:rPr>
  </w:style>
  <w:style w:type="paragraph" w:customStyle="1" w:styleId="xl69">
    <w:name w:val="xl69"/>
    <w:basedOn w:val="a3"/>
    <w:rsid w:val="00DC730F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bidi w:val="0"/>
      <w:spacing w:before="100" w:beforeAutospacing="1" w:after="100" w:afterAutospacing="1"/>
    </w:pPr>
  </w:style>
  <w:style w:type="paragraph" w:customStyle="1" w:styleId="xl70">
    <w:name w:val="xl70"/>
    <w:basedOn w:val="a3"/>
    <w:rsid w:val="00DC730F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DCE6F1" w:fill="DCE6F1"/>
      <w:bidi w:val="0"/>
      <w:spacing w:before="100" w:beforeAutospacing="1" w:after="100" w:afterAutospacing="1"/>
      <w:jc w:val="right"/>
    </w:pPr>
    <w:rPr>
      <w:b/>
      <w:bCs/>
    </w:rPr>
  </w:style>
  <w:style w:type="paragraph" w:customStyle="1" w:styleId="xl71">
    <w:name w:val="xl71"/>
    <w:basedOn w:val="a3"/>
    <w:rsid w:val="00DC730F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00"/>
      <w:bidi w:val="0"/>
      <w:spacing w:before="100" w:beforeAutospacing="1" w:after="100" w:afterAutospacing="1"/>
    </w:pPr>
  </w:style>
  <w:style w:type="paragraph" w:customStyle="1" w:styleId="54">
    <w:name w:val="סגנון5"/>
    <w:basedOn w:val="23"/>
    <w:rsid w:val="00912086"/>
    <w:pPr>
      <w:tabs>
        <w:tab w:val="num" w:pos="1437"/>
      </w:tabs>
      <w:overflowPunct/>
      <w:autoSpaceDE/>
      <w:autoSpaceDN/>
      <w:adjustRightInd/>
      <w:spacing w:before="120" w:line="360" w:lineRule="auto"/>
      <w:ind w:left="1418" w:right="1418" w:hanging="341"/>
      <w:textAlignment w:val="auto"/>
    </w:pPr>
    <w:rPr>
      <w:rFonts w:ascii="Comic Sans MS" w:hAnsi="Comic Sans MS" w:cs="Narkisim"/>
      <w:noProof/>
      <w:sz w:val="22"/>
      <w:szCs w:val="24"/>
    </w:rPr>
  </w:style>
  <w:style w:type="numbering" w:customStyle="1" w:styleId="-1">
    <w:name w:val="משרד האוצר - מדורג קצר1"/>
    <w:uiPriority w:val="99"/>
    <w:rsid w:val="00336967"/>
  </w:style>
  <w:style w:type="character" w:customStyle="1" w:styleId="24">
    <w:name w:val="סעיף רמה 2 תו"/>
    <w:basedOn w:val="a5"/>
    <w:link w:val="2"/>
    <w:locked/>
    <w:rsid w:val="001A2B19"/>
    <w:rPr>
      <w:rFonts w:ascii="Arial" w:hAnsi="Arial" w:cstheme="minorBidi"/>
      <w:sz w:val="22"/>
      <w:szCs w:val="22"/>
    </w:rPr>
  </w:style>
  <w:style w:type="paragraph" w:customStyle="1" w:styleId="2">
    <w:name w:val="סעיף רמה 2"/>
    <w:basedOn w:val="a3"/>
    <w:link w:val="24"/>
    <w:qFormat/>
    <w:rsid w:val="001A2B19"/>
    <w:pPr>
      <w:numPr>
        <w:ilvl w:val="1"/>
        <w:numId w:val="7"/>
      </w:numPr>
      <w:spacing w:line="360" w:lineRule="auto"/>
      <w:ind w:left="567" w:hanging="567"/>
      <w:jc w:val="both"/>
    </w:pPr>
    <w:rPr>
      <w:rFonts w:ascii="Arial" w:hAnsi="Arial" w:cstheme="minorBidi"/>
      <w:sz w:val="22"/>
      <w:szCs w:val="22"/>
    </w:rPr>
  </w:style>
  <w:style w:type="paragraph" w:customStyle="1" w:styleId="3">
    <w:name w:val="סעיף רמה 3"/>
    <w:basedOn w:val="a3"/>
    <w:link w:val="35"/>
    <w:qFormat/>
    <w:rsid w:val="001A2B19"/>
    <w:pPr>
      <w:numPr>
        <w:ilvl w:val="2"/>
        <w:numId w:val="7"/>
      </w:numPr>
      <w:tabs>
        <w:tab w:val="left" w:pos="1371"/>
      </w:tabs>
      <w:spacing w:line="360" w:lineRule="auto"/>
      <w:ind w:left="1371" w:hanging="804"/>
      <w:jc w:val="both"/>
    </w:pPr>
    <w:rPr>
      <w:rFonts w:ascii="Arial" w:hAnsi="Arial" w:cstheme="minorBidi"/>
      <w:sz w:val="22"/>
      <w:szCs w:val="22"/>
    </w:rPr>
  </w:style>
  <w:style w:type="character" w:customStyle="1" w:styleId="UnresolvedMention1">
    <w:name w:val="Unresolved Mention1"/>
    <w:basedOn w:val="a5"/>
    <w:uiPriority w:val="99"/>
    <w:semiHidden/>
    <w:unhideWhenUsed/>
    <w:rsid w:val="001A5587"/>
    <w:rPr>
      <w:color w:val="605E5C"/>
      <w:shd w:val="clear" w:color="auto" w:fill="E1DFDD"/>
    </w:rPr>
  </w:style>
  <w:style w:type="numbering" w:customStyle="1" w:styleId="a">
    <w:name w:val="מספור משרד האוצר"/>
    <w:uiPriority w:val="99"/>
    <w:rsid w:val="001A2B19"/>
    <w:pPr>
      <w:numPr>
        <w:numId w:val="6"/>
      </w:numPr>
    </w:pPr>
  </w:style>
  <w:style w:type="character" w:customStyle="1" w:styleId="35">
    <w:name w:val="סעיף רמה 3 תו"/>
    <w:basedOn w:val="24"/>
    <w:link w:val="3"/>
    <w:rsid w:val="001A2B19"/>
    <w:rPr>
      <w:rFonts w:ascii="Arial" w:hAnsi="Arial" w:cstheme="minorBidi"/>
      <w:sz w:val="22"/>
      <w:szCs w:val="22"/>
    </w:rPr>
  </w:style>
  <w:style w:type="paragraph" w:customStyle="1" w:styleId="4">
    <w:name w:val="סעיף רמה 4"/>
    <w:basedOn w:val="3"/>
    <w:link w:val="46"/>
    <w:qFormat/>
    <w:rsid w:val="001A2B19"/>
    <w:pPr>
      <w:numPr>
        <w:ilvl w:val="3"/>
      </w:numPr>
      <w:tabs>
        <w:tab w:val="clear" w:pos="1371"/>
        <w:tab w:val="left" w:pos="1513"/>
        <w:tab w:val="left" w:pos="2268"/>
      </w:tabs>
      <w:ind w:left="2268" w:hanging="897"/>
    </w:pPr>
  </w:style>
  <w:style w:type="paragraph" w:customStyle="1" w:styleId="5">
    <w:name w:val="סעיף רמה 5"/>
    <w:basedOn w:val="4"/>
    <w:link w:val="55"/>
    <w:qFormat/>
    <w:rsid w:val="001A2B19"/>
    <w:pPr>
      <w:numPr>
        <w:ilvl w:val="4"/>
      </w:numPr>
      <w:tabs>
        <w:tab w:val="clear" w:pos="2268"/>
        <w:tab w:val="left" w:pos="3402"/>
      </w:tabs>
      <w:ind w:left="3402" w:hanging="1134"/>
    </w:pPr>
  </w:style>
  <w:style w:type="character" w:customStyle="1" w:styleId="46">
    <w:name w:val="סעיף רמה 4 תו"/>
    <w:basedOn w:val="35"/>
    <w:link w:val="4"/>
    <w:rsid w:val="001A2B19"/>
    <w:rPr>
      <w:rFonts w:ascii="Arial" w:hAnsi="Arial" w:cstheme="minorBidi"/>
      <w:sz w:val="22"/>
      <w:szCs w:val="22"/>
    </w:rPr>
  </w:style>
  <w:style w:type="paragraph" w:customStyle="1" w:styleId="-2">
    <w:name w:val="נספח - כותרת"/>
    <w:basedOn w:val="affb"/>
    <w:link w:val="-Char"/>
    <w:qFormat/>
    <w:rsid w:val="001A2B19"/>
    <w:pPr>
      <w:pageBreakBefore/>
      <w:pBdr>
        <w:top w:val="single" w:sz="6" w:space="1" w:color="auto"/>
        <w:bottom w:val="single" w:sz="6" w:space="1" w:color="auto"/>
      </w:pBdr>
      <w:shd w:val="clear" w:color="auto" w:fill="4F81BD"/>
      <w:spacing w:before="240" w:after="60"/>
      <w:contextualSpacing w:val="0"/>
      <w:jc w:val="center"/>
      <w:outlineLvl w:val="0"/>
    </w:pPr>
    <w:rPr>
      <w:rFonts w:ascii="Arial" w:hAnsi="Arial" w:cs="Arial"/>
      <w:b/>
      <w:bCs/>
      <w:color w:val="FFFFFF"/>
      <w:sz w:val="22"/>
      <w:szCs w:val="22"/>
    </w:rPr>
  </w:style>
  <w:style w:type="character" w:customStyle="1" w:styleId="55">
    <w:name w:val="סעיף רמה 5 תו"/>
    <w:basedOn w:val="46"/>
    <w:link w:val="5"/>
    <w:rsid w:val="001A2B19"/>
    <w:rPr>
      <w:rFonts w:ascii="Arial" w:hAnsi="Arial" w:cstheme="minorBidi"/>
      <w:sz w:val="22"/>
      <w:szCs w:val="22"/>
    </w:rPr>
  </w:style>
  <w:style w:type="character" w:customStyle="1" w:styleId="-Char">
    <w:name w:val="נספח - כותרת Char"/>
    <w:basedOn w:val="affc"/>
    <w:link w:val="-2"/>
    <w:rsid w:val="001A2B19"/>
    <w:rPr>
      <w:rFonts w:ascii="Arial" w:eastAsiaTheme="majorEastAsia" w:hAnsi="Arial" w:cs="Arial"/>
      <w:b/>
      <w:bCs/>
      <w:color w:val="FFFFFF"/>
      <w:spacing w:val="-10"/>
      <w:kern w:val="28"/>
      <w:sz w:val="22"/>
      <w:szCs w:val="22"/>
      <w:shd w:val="clear" w:color="auto" w:fill="4F81BD"/>
    </w:rPr>
  </w:style>
  <w:style w:type="character" w:customStyle="1" w:styleId="affc">
    <w:name w:val="כותרת טקסט תו"/>
    <w:basedOn w:val="a5"/>
    <w:link w:val="affb"/>
    <w:rsid w:val="001A2B1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ffe">
    <w:name w:val="כותרת משנה תו"/>
    <w:basedOn w:val="a5"/>
    <w:link w:val="affd"/>
    <w:rsid w:val="001A2B19"/>
    <w:rPr>
      <w:rFonts w:asciiTheme="minorHAnsi" w:eastAsiaTheme="minorEastAsia" w:hAnsiTheme="minorHAnsi" w:cstheme="minorBidi"/>
      <w:color w:val="5A5A5A" w:themeColor="text1" w:themeTint="A5"/>
      <w:spacing w:val="15"/>
      <w:sz w:val="22"/>
      <w:szCs w:val="22"/>
    </w:rPr>
  </w:style>
  <w:style w:type="paragraph" w:customStyle="1" w:styleId="-3">
    <w:name w:val="נספח - תיאור"/>
    <w:basedOn w:val="affd"/>
    <w:link w:val="-4"/>
    <w:qFormat/>
    <w:rsid w:val="001A2B19"/>
    <w:pPr>
      <w:numPr>
        <w:ilvl w:val="0"/>
      </w:numPr>
      <w:pBdr>
        <w:bottom w:val="single" w:sz="6" w:space="1" w:color="1F497D"/>
      </w:pBdr>
      <w:spacing w:after="60"/>
      <w:jc w:val="center"/>
      <w:outlineLvl w:val="1"/>
    </w:pPr>
  </w:style>
  <w:style w:type="character" w:customStyle="1" w:styleId="-4">
    <w:name w:val="נספח - תיאור תו"/>
    <w:basedOn w:val="affe"/>
    <w:link w:val="-3"/>
    <w:rsid w:val="001A2B19"/>
    <w:rPr>
      <w:rFonts w:asciiTheme="minorHAnsi" w:eastAsiaTheme="minorEastAsia" w:hAnsiTheme="minorHAnsi" w:cstheme="minorBidi"/>
      <w:color w:val="5A5A5A" w:themeColor="text1" w:themeTint="A5"/>
      <w:spacing w:val="15"/>
      <w:sz w:val="22"/>
      <w:szCs w:val="22"/>
    </w:rPr>
  </w:style>
  <w:style w:type="paragraph" w:customStyle="1" w:styleId="6">
    <w:name w:val="סעיף רמה 6"/>
    <w:basedOn w:val="5"/>
    <w:link w:val="6Char"/>
    <w:qFormat/>
    <w:rsid w:val="001A2B19"/>
    <w:pPr>
      <w:numPr>
        <w:ilvl w:val="5"/>
      </w:numPr>
      <w:ind w:left="4820" w:hanging="1418"/>
    </w:pPr>
  </w:style>
  <w:style w:type="character" w:customStyle="1" w:styleId="6Char">
    <w:name w:val="סעיף רמה 6 Char"/>
    <w:basedOn w:val="55"/>
    <w:link w:val="6"/>
    <w:rsid w:val="001A2B19"/>
    <w:rPr>
      <w:rFonts w:ascii="Arial" w:hAnsi="Arial" w:cstheme="minorBidi"/>
      <w:sz w:val="22"/>
      <w:szCs w:val="22"/>
    </w:rPr>
  </w:style>
  <w:style w:type="paragraph" w:customStyle="1" w:styleId="220">
    <w:name w:val="סעיף רמה 22"/>
    <w:basedOn w:val="2"/>
    <w:link w:val="22Char"/>
    <w:qFormat/>
    <w:rsid w:val="001A2B19"/>
    <w:pPr>
      <w:keepNext/>
    </w:pPr>
    <w:rPr>
      <w:u w:val="single"/>
    </w:rPr>
  </w:style>
  <w:style w:type="paragraph" w:customStyle="1" w:styleId="330">
    <w:name w:val="סעיף רמה 33"/>
    <w:basedOn w:val="3"/>
    <w:link w:val="33Char"/>
    <w:qFormat/>
    <w:rsid w:val="001A2B19"/>
    <w:pPr>
      <w:keepNext/>
      <w:ind w:left="1372" w:hanging="805"/>
    </w:pPr>
  </w:style>
  <w:style w:type="character" w:customStyle="1" w:styleId="22Char">
    <w:name w:val="סעיף רמה 22 Char"/>
    <w:basedOn w:val="24"/>
    <w:link w:val="220"/>
    <w:rsid w:val="001A2B19"/>
    <w:rPr>
      <w:rFonts w:ascii="Arial" w:hAnsi="Arial" w:cstheme="minorBidi"/>
      <w:sz w:val="22"/>
      <w:szCs w:val="22"/>
      <w:u w:val="single"/>
    </w:rPr>
  </w:style>
  <w:style w:type="character" w:customStyle="1" w:styleId="33Char">
    <w:name w:val="סעיף רמה 33 Char"/>
    <w:basedOn w:val="35"/>
    <w:link w:val="330"/>
    <w:rsid w:val="001A2B19"/>
    <w:rPr>
      <w:rFonts w:ascii="Arial" w:hAnsi="Arial" w:cstheme="minorBidi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1955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1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79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13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38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06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12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095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5375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079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9313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669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025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617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891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33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0178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882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099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6248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473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739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988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355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638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331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18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8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874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295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331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428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225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889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5206243">
          <w:marLeft w:val="0"/>
          <w:marRight w:val="547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8309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699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6092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973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11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5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630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170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712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126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752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130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517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113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467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222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295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634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111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849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771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35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818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936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429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7755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1916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70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2299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4033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9424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97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541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913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1554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4842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771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201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284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255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935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499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688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693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940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54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550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874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426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755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378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519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1842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5597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617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825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640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440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566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640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679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79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205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24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481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168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259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813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130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557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317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451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158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94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792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751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847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hyperlink" Target="https://takam.mof.gov.il/document/HM.16.7.1" TargetMode="External"/><Relationship Id="rId18" Type="http://schemas.openxmlformats.org/officeDocument/2006/relationships/hyperlink" Target="https://takam.mof.gov.il/document/HM.16.7.1" TargetMode="External"/><Relationship Id="rId26" Type="http://schemas.openxmlformats.org/officeDocument/2006/relationships/fontTable" Target="fontTable.xml"/><Relationship Id="rId3" Type="http://schemas.openxmlformats.org/officeDocument/2006/relationships/customXml" Target="../customXml/item3.xml"/><Relationship Id="rId21" Type="http://schemas.openxmlformats.org/officeDocument/2006/relationships/hyperlink" Target="https://takam.mof.gov.il/document/HM.16.7.1" TargetMode="External"/><Relationship Id="rId7" Type="http://schemas.openxmlformats.org/officeDocument/2006/relationships/styles" Target="styles.xml"/><Relationship Id="rId12" Type="http://schemas.openxmlformats.org/officeDocument/2006/relationships/hyperlink" Target="https://takam.mof.gov.il/document/HM.16.7.1" TargetMode="External"/><Relationship Id="rId17" Type="http://schemas.openxmlformats.org/officeDocument/2006/relationships/hyperlink" Target="https://takam.mof.gov.il/document/HM.16.7.1" TargetMode="External"/><Relationship Id="rId25" Type="http://schemas.openxmlformats.org/officeDocument/2006/relationships/footer" Target="footer2.xml"/><Relationship Id="rId2" Type="http://schemas.openxmlformats.org/officeDocument/2006/relationships/customXml" Target="../customXml/item2.xml"/><Relationship Id="rId16" Type="http://schemas.openxmlformats.org/officeDocument/2006/relationships/hyperlink" Target="https://takam.mof.gov.il/document/HM.16.7.1" TargetMode="External"/><Relationship Id="rId20" Type="http://schemas.openxmlformats.org/officeDocument/2006/relationships/hyperlink" Target="https://takam.mof.gov.il/document/HM.16.7.1" TargetMode="External"/><Relationship Id="rId29" Type="http://schemas.microsoft.com/office/2016/09/relationships/commentsIds" Target="commentsIds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24" Type="http://schemas.openxmlformats.org/officeDocument/2006/relationships/header" Target="header2.xml"/><Relationship Id="rId5" Type="http://schemas.openxmlformats.org/officeDocument/2006/relationships/customXml" Target="../customXml/item5.xml"/><Relationship Id="rId15" Type="http://schemas.openxmlformats.org/officeDocument/2006/relationships/hyperlink" Target="https://takam.mof.gov.il/document/HM.16.7.1" TargetMode="External"/><Relationship Id="rId23" Type="http://schemas.openxmlformats.org/officeDocument/2006/relationships/footer" Target="footer1.xml"/><Relationship Id="rId28" Type="http://schemas.microsoft.com/office/2018/08/relationships/commentsExtensible" Target="commentsExtensible.xml"/><Relationship Id="rId10" Type="http://schemas.openxmlformats.org/officeDocument/2006/relationships/footnotes" Target="footnotes.xml"/><Relationship Id="rId19" Type="http://schemas.openxmlformats.org/officeDocument/2006/relationships/hyperlink" Target="https://takam.mof.gov.il/document/HM.16.7.1" TargetMode="Externa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hyperlink" Target="https://takam.mof.gov.il/document/HM.16.7.1" TargetMode="External"/><Relationship Id="rId22" Type="http://schemas.openxmlformats.org/officeDocument/2006/relationships/header" Target="header1.xml"/><Relationship Id="rId27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3" Type="http://schemas.openxmlformats.org/officeDocument/2006/relationships/image" Target="media/image4.png"/><Relationship Id="rId2" Type="http://schemas.openxmlformats.org/officeDocument/2006/relationships/hyperlink" Target="https://takam.mof.gov.il" TargetMode="External"/><Relationship Id="rId1" Type="http://schemas.openxmlformats.org/officeDocument/2006/relationships/image" Target="media/image3.png"/><Relationship Id="rId6" Type="http://schemas.openxmlformats.org/officeDocument/2006/relationships/hyperlink" Target="mailto:takam@mof.gov.il" TargetMode="External"/><Relationship Id="rId5" Type="http://schemas.openxmlformats.org/officeDocument/2006/relationships/image" Target="media/image5.png"/><Relationship Id="rId4" Type="http://schemas.openxmlformats.org/officeDocument/2006/relationships/hyperlink" Target="https://takam.mof.gov.il/mail-registration" TargetMode="Externa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7.jpe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6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Z:\&#1502;&#1513;&#1512;&#1491;%20&#1492;&#1488;&#1493;&#1510;&#1512;\&#1495;&#1493;&#1502;&#1512;&#1497;&#1501;%20&#1508;&#1504;&#1497;&#1502;&#1497;&#1497;&#1501;%20&#1488;&#1493;&#1500;&#1490;&#1492;\Horaa_Full_Document_Template.doc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Attachmens xmlns="a46656d4-8850-49b3-aebd-68bd05f7f43d" xsi:nil="true"/>
    <AdditionalDocumentSerialNumber xmlns="a46656d4-8850-49b3-aebd-68bd05f7f43d">0</AdditionalDocumentSerialNumber>
    <IsMainInstractionFile xmlns="a46656d4-8850-49b3-aebd-68bd05f7f43d">true</IsMainInstractionFile>
    <ChapterNumber xmlns="a46656d4-8850-49b3-aebd-68bd05f7f43d">16</ChapterNumber>
    <InstructionTenderSerialNumber xmlns="a46656d4-8850-49b3-aebd-68bd05f7f43d">7</InstructionTenderSerialNumber>
    <ValidFromDate xmlns="a46656d4-8850-49b3-aebd-68bd05f7f43d">2016-09-21T21:00:00+00:00</ValidFromDate>
    <InfoTypeTitle xmlns="a46656d4-8850-49b3-aebd-68bd05f7f43d">מכרז</InfoTypeTitle>
    <SecondaryChapterNumber xmlns="a46656d4-8850-49b3-aebd-68bd05f7f43d">3</SecondaryChapterNumber>
    <KeyWords xmlns="a46656d4-8850-49b3-aebd-68bd05f7f43d" xsi:nil="true"/>
    <HendlesDevision xmlns="a46656d4-8850-49b3-aebd-68bd05f7f43d" xsi:nil="true"/>
    <DocumentName xmlns="a46656d4-8850-49b3-aebd-68bd05f7f43d">הספקת שירותי תקשורת סלולארית</DocumentName>
    <ExpirationDate xmlns="a46656d4-8850-49b3-aebd-68bd05f7f43d" xsi:nil="true"/>
    <TaxCatchAll xmlns="a46656d4-8850-49b3-aebd-68bd05f7f43d"/>
    <EditionNumber xmlns="a46656d4-8850-49b3-aebd-68bd05f7f43d">1</EditionNumber>
    <SubsectionNumber xmlns="a46656d4-8850-49b3-aebd-68bd05f7f43d">0</SubsectionNumber>
    <Reference xmlns="a46656d4-8850-49b3-aebd-68bd05f7f43d" xsi:nil="true"/>
    <nab11dae78434cc3b325be5ea13887b1 xmlns="a46656d4-8850-49b3-aebd-68bd05f7f43d">
      <Terms xmlns="http://schemas.microsoft.com/office/infopath/2007/PartnerControls"/>
    </nab11dae78434cc3b325be5ea13887b1>
    <InfoType xmlns="a46656d4-8850-49b3-aebd-68bd05f7f43d">6</InfoType>
    <NameSigned xmlns="a46656d4-8850-49b3-aebd-68bd05f7f43d">מירב קדם</NameSigned>
    <OriginalName xmlns="a46656d4-8850-49b3-aebd-68bd05f7f43d">מ.16.3.7</OriginalName>
    <IsValid xmlns="a46656d4-8850-49b3-aebd-68bd05f7f43d">true</IsValid>
    <b4010fb2b504417f80252ccc15783efe xmlns="a46656d4-8850-49b3-aebd-68bd05f7f43d">
      <Terms xmlns="http://schemas.microsoft.com/office/infopath/2007/PartnerControls">
        <TermInfo xmlns="http://schemas.microsoft.com/office/infopath/2007/PartnerControls">
          <TermName xmlns="http://schemas.microsoft.com/office/infopath/2007/PartnerControls">תקשורת</TermName>
          <TermId xmlns="http://schemas.microsoft.com/office/infopath/2007/PartnerControls">7b11d1d6-dc06-4f22-a49d-6e826c7f6f4b</TermId>
        </TermInfo>
      </Terms>
    </b4010fb2b504417f80252ccc15783efe>
    <OriginalsFilesNames xmlns="a46656d4-8850-49b3-aebd-68bd05f7f43d" xsi:nil="true"/>
    <i282c1dec52e435ba40569f48c3269eb xmlns="a46656d4-8850-49b3-aebd-68bd05f7f43d">
      <Terms xmlns="http://schemas.microsoft.com/office/infopath/2007/PartnerControls">
        <TermInfo xmlns="http://schemas.microsoft.com/office/infopath/2007/PartnerControls">
          <TermName xmlns="http://schemas.microsoft.com/office/infopath/2007/PartnerControls">הסכמים ומכרזים מרכזיים</TermName>
          <TermId xmlns="http://schemas.microsoft.com/office/infopath/2007/PartnerControls">c67b4f09-6d5a-47a3-a480-ebbb67a3606f</TermId>
        </TermInfo>
      </Terms>
    </i282c1dec52e435ba40569f48c3269eb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הוראות תכם" ma:contentTypeID="0x010100A33EC907DE42CD44920AA3A9056885F2003B7EF355B5076B4E9DB3308B94EC08BD" ma:contentTypeVersion="16" ma:contentTypeDescription="" ma:contentTypeScope="" ma:versionID="fccd4087fbc2f8b758cf109b4d48cbb5">
  <xsd:schema xmlns:xsd="http://www.w3.org/2001/XMLSchema" xmlns:xs="http://www.w3.org/2001/XMLSchema" xmlns:p="http://schemas.microsoft.com/office/2006/metadata/properties" xmlns:ns2="a46656d4-8850-49b3-aebd-68bd05f7f43d" targetNamespace="http://schemas.microsoft.com/office/2006/metadata/properties" ma:root="true" ma:fieldsID="2b6b34f8bc696bbbd65421006d4f6f16" ns2:_="">
    <xsd:import namespace="a46656d4-8850-49b3-aebd-68bd05f7f43d"/>
    <xsd:element name="properties">
      <xsd:complexType>
        <xsd:sequence>
          <xsd:element name="documentManagement">
            <xsd:complexType>
              <xsd:all>
                <xsd:element ref="ns2:TaxCatchAll" minOccurs="0"/>
                <xsd:element ref="ns2:TaxCatchAllLabel" minOccurs="0"/>
                <xsd:element ref="ns2:b4010fb2b504417f80252ccc15783efe" minOccurs="0"/>
                <xsd:element ref="ns2:i282c1dec52e435ba40569f48c3269eb" minOccurs="0"/>
                <xsd:element ref="ns2:nab11dae78434cc3b325be5ea13887b1" minOccurs="0"/>
                <xsd:element ref="ns2:Reference" minOccurs="0"/>
                <xsd:element ref="ns2:IsValid" minOccurs="0"/>
                <xsd:element ref="ns2:IsMainInstractionFile" minOccurs="0"/>
                <xsd:element ref="ns2:HendlesDevision" minOccurs="0"/>
                <xsd:element ref="ns2:EditionNumber" minOccurs="0"/>
                <xsd:element ref="ns2:InstructionTenderSerialNumber" minOccurs="0"/>
                <xsd:element ref="ns2:AdditionalDocumentSerialNumber" minOccurs="0"/>
                <xsd:element ref="ns2:ChapterNumber" minOccurs="0"/>
                <xsd:element ref="ns2:SecondaryChapterNumber" minOccurs="0"/>
                <xsd:element ref="ns2:SubsectionNumber" minOccurs="0"/>
                <xsd:element ref="ns2:InfoType" minOccurs="0"/>
                <xsd:element ref="ns2:KeyWords" minOccurs="0"/>
                <xsd:element ref="ns2:Attachmens" minOccurs="0"/>
                <xsd:element ref="ns2:DocumentName" minOccurs="0"/>
                <xsd:element ref="ns2:NameSigned" minOccurs="0"/>
                <xsd:element ref="ns2:OriginalName" minOccurs="0"/>
                <xsd:element ref="ns2:InfoTypeTitle" minOccurs="0"/>
                <xsd:element ref="ns2:OriginalsFilesNames" minOccurs="0"/>
                <xsd:element ref="ns2:ExpirationDate" minOccurs="0"/>
                <xsd:element ref="ns2:ValidFromDat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46656d4-8850-49b3-aebd-68bd05f7f43d" elementFormDefault="qualified">
    <xsd:import namespace="http://schemas.microsoft.com/office/2006/documentManagement/types"/>
    <xsd:import namespace="http://schemas.microsoft.com/office/infopath/2007/PartnerControls"/>
    <xsd:element name="TaxCatchAll" ma:index="8" nillable="true" ma:displayName="עמודת 'תפוס הכל' של טקסונומיה" ma:hidden="true" ma:list="{e12108e9-b676-4047-af95-0a4967b3603a}" ma:internalName="TaxCatchAll" ma:showField="CatchAllData" ma:web="a46656d4-8850-49b3-aebd-68bd05f7f43d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axCatchAllLabel" ma:index="9" nillable="true" ma:displayName="עמודת 'תפוס הכל' של טקסונומיה1" ma:hidden="true" ma:list="{e12108e9-b676-4047-af95-0a4967b3603a}" ma:internalName="TaxCatchAllLabel" ma:readOnly="true" ma:showField="CatchAllDataLabel" ma:web="a46656d4-8850-49b3-aebd-68bd05f7f43d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b4010fb2b504417f80252ccc15783efe" ma:index="10" nillable="true" ma:taxonomy="true" ma:internalName="b4010fb2b504417f80252ccc15783efe" ma:taxonomyFieldName="MMDSecondaryChapterName" ma:displayName="MMD שם פרק משני" ma:default="" ma:fieldId="{b4010fb2-b504-417f-8025-2ccc15783efe}" ma:sspId="d827811f-dea7-4a29-b54a-c9228db73c39" ma:termSetId="45fbf3aa-b5f5-446f-9388-ee04afe0ca67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i282c1dec52e435ba40569f48c3269eb" ma:index="12" nillable="true" ma:taxonomy="true" ma:internalName="i282c1dec52e435ba40569f48c3269eb" ma:taxonomyFieldName="MMDMainChapterName" ma:displayName="MMD שם פרק ראשי" ma:default="" ma:fieldId="{2282c1de-c52e-435b-a405-69f48c3269eb}" ma:sspId="d827811f-dea7-4a29-b54a-c9228db73c39" ma:termSetId="45fbf3aa-b5f5-446f-9388-ee04afe0ca67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nab11dae78434cc3b325be5ea13887b1" ma:index="14" nillable="true" ma:taxonomy="true" ma:internalName="nab11dae78434cc3b325be5ea13887b1" ma:taxonomyFieldName="MMDTakamChapter" ma:displayName="MMD שם תת פרק" ma:default="" ma:fieldId="{7ab11dae-7843-4cc3-b325-be5ea13887b1}" ma:sspId="d827811f-dea7-4a29-b54a-c9228db73c39" ma:termSetId="45fbf3aa-b5f5-446f-9388-ee04afe0ca67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Reference" ma:index="16" nillable="true" ma:displayName="אסמכתא" ma:internalName="Reference">
      <xsd:simpleType>
        <xsd:restriction base="dms:Text">
          <xsd:maxLength value="255"/>
        </xsd:restriction>
      </xsd:simpleType>
    </xsd:element>
    <xsd:element name="IsValid" ma:index="17" nillable="true" ma:displayName="בתוקף כן/לא" ma:default="1" ma:internalName="IsValid">
      <xsd:simpleType>
        <xsd:restriction base="dms:Boolean"/>
      </xsd:simpleType>
    </xsd:element>
    <xsd:element name="IsMainInstractionFile" ma:index="18" nillable="true" ma:displayName="האם קובץ הוראה ראשי" ma:default="1" ma:internalName="IsMainInstractionFile">
      <xsd:simpleType>
        <xsd:restriction base="dms:Boolean"/>
      </xsd:simpleType>
    </xsd:element>
    <xsd:element name="HendlesDevision" ma:index="19" nillable="true" ma:displayName="חטיבה מטפלת" ma:internalName="HendlesDevision">
      <xsd:simpleType>
        <xsd:restriction base="dms:Text">
          <xsd:maxLength value="255"/>
        </xsd:restriction>
      </xsd:simpleType>
    </xsd:element>
    <xsd:element name="EditionNumber" ma:index="20" nillable="true" ma:displayName="מספר מהדורה" ma:internalName="EditionNumber" ma:percentage="FALSE">
      <xsd:simpleType>
        <xsd:restriction base="dms:Number"/>
      </xsd:simpleType>
    </xsd:element>
    <xsd:element name="InstructionTenderSerialNumber" ma:index="21" nillable="true" ma:displayName="מספר סידורי הוראה/מכרז" ma:internalName="InstructionTenderSerialNumber" ma:percentage="FALSE">
      <xsd:simpleType>
        <xsd:restriction base="dms:Number"/>
      </xsd:simpleType>
    </xsd:element>
    <xsd:element name="AdditionalDocumentSerialNumber" ma:index="22" nillable="true" ma:displayName="מספר סידורי מסמך נוסף" ma:internalName="AdditionalDocumentSerialNumber" ma:percentage="FALSE">
      <xsd:simpleType>
        <xsd:restriction base="dms:Number"/>
      </xsd:simpleType>
    </xsd:element>
    <xsd:element name="ChapterNumber" ma:index="23" nillable="true" ma:displayName="מספר פרק" ma:internalName="ChapterNumber" ma:percentage="FALSE">
      <xsd:simpleType>
        <xsd:restriction base="dms:Number"/>
      </xsd:simpleType>
    </xsd:element>
    <xsd:element name="SecondaryChapterNumber" ma:index="24" nillable="true" ma:displayName="מספר פרק משני" ma:internalName="SecondaryChapterNumber" ma:percentage="FALSE">
      <xsd:simpleType>
        <xsd:restriction base="dms:Number"/>
      </xsd:simpleType>
    </xsd:element>
    <xsd:element name="SubsectionNumber" ma:index="25" nillable="true" ma:displayName="מספר תת פרק" ma:internalName="SubsectionNumber" ma:percentage="FALSE">
      <xsd:simpleType>
        <xsd:restriction base="dms:Number"/>
      </xsd:simpleType>
    </xsd:element>
    <xsd:element name="InfoType" ma:index="26" nillable="true" ma:displayName="סוג מידע" ma:internalName="InfoType" ma:percentage="FALSE">
      <xsd:simpleType>
        <xsd:restriction base="dms:Number"/>
      </xsd:simpleType>
    </xsd:element>
    <xsd:element name="KeyWords" ma:index="27" nillable="true" ma:displayName="רשימת מילות מפתח" ma:internalName="KeyWords" ma:readOnly="false">
      <xsd:simpleType>
        <xsd:restriction base="dms:Note"/>
      </xsd:simpleType>
    </xsd:element>
    <xsd:element name="Attachmens" ma:index="28" nillable="true" ma:displayName="רשימת קבצים מצורפים" ma:internalName="Attachmens" ma:readOnly="false">
      <xsd:simpleType>
        <xsd:restriction base="dms:Note"/>
      </xsd:simpleType>
    </xsd:element>
    <xsd:element name="DocumentName" ma:index="29" nillable="true" ma:displayName="שם המסמך" ma:internalName="DocumentName">
      <xsd:simpleType>
        <xsd:restriction base="dms:Text">
          <xsd:maxLength value="255"/>
        </xsd:restriction>
      </xsd:simpleType>
    </xsd:element>
    <xsd:element name="NameSigned" ma:index="30" nillable="true" ma:displayName="שם חתום" ma:internalName="NameSigned">
      <xsd:simpleType>
        <xsd:restriction base="dms:Text">
          <xsd:maxLength value="255"/>
        </xsd:restriction>
      </xsd:simpleType>
    </xsd:element>
    <xsd:element name="OriginalName" ma:index="31" nillable="true" ma:displayName="שם מקורי" ma:internalName="OriginalName">
      <xsd:simpleType>
        <xsd:restriction base="dms:Text">
          <xsd:maxLength value="255"/>
        </xsd:restriction>
      </xsd:simpleType>
    </xsd:element>
    <xsd:element name="InfoTypeTitle" ma:index="32" nillable="true" ma:displayName="שם סוג מידע" ma:internalName="InfoTypeTitle">
      <xsd:simpleType>
        <xsd:restriction base="dms:Text">
          <xsd:maxLength value="255"/>
        </xsd:restriction>
      </xsd:simpleType>
    </xsd:element>
    <xsd:element name="OriginalsFilesNames" ma:index="33" nillable="true" ma:displayName="שמות קבצים מקוריים" ma:internalName="OriginalsFilesNames" ma:readOnly="false">
      <xsd:simpleType>
        <xsd:restriction base="dms:Note"/>
      </xsd:simpleType>
    </xsd:element>
    <xsd:element name="ExpirationDate" ma:index="34" nillable="true" ma:displayName="תאריך תום תוקף" ma:format="DateOnly" ma:internalName="ExpirationDate">
      <xsd:simpleType>
        <xsd:restriction base="dms:DateTime"/>
      </xsd:simpleType>
    </xsd:element>
    <xsd:element name="ValidFromDate" ma:index="35" nillable="true" ma:displayName="בתוקף מתאריך" ma:format="DateOnly" ma:internalName="ValidFromDate">
      <xsd:simpleType>
        <xsd:restriction base="dms:DateTim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סוג תוכן"/>
        <xsd:element ref="dc:title" minOccurs="0" maxOccurs="1" ma:index="4" ma:displayName="כותרת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5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E3C4DF7-5CD0-4D27-BD16-A1DA26251F0C}">
  <ds:schemaRefs>
    <ds:schemaRef ds:uri="http://schemas.microsoft.com/office/2006/metadata/properties"/>
    <ds:schemaRef ds:uri="http://schemas.microsoft.com/office/infopath/2007/PartnerControls"/>
    <ds:schemaRef ds:uri="a46656d4-8850-49b3-aebd-68bd05f7f43d"/>
  </ds:schemaRefs>
</ds:datastoreItem>
</file>

<file path=customXml/itemProps2.xml><?xml version="1.0" encoding="utf-8"?>
<ds:datastoreItem xmlns:ds="http://schemas.openxmlformats.org/officeDocument/2006/customXml" ds:itemID="{57D8014B-2E2E-473A-8F20-AB9BB7AD0F0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46656d4-8850-49b3-aebd-68bd05f7f43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68DD9C31-D0F0-4486-B33A-A4B6DF3F99B8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09307433-15B8-4C36-9EF2-16324A6B23D3}">
  <ds:schemaRefs>
    <ds:schemaRef ds:uri="http://schemas.openxmlformats.org/officeDocument/2006/bibliography"/>
  </ds:schemaRefs>
</ds:datastoreItem>
</file>

<file path=customXml/itemProps5.xml><?xml version="1.0" encoding="utf-8"?>
<ds:datastoreItem xmlns:ds="http://schemas.openxmlformats.org/officeDocument/2006/customXml" ds:itemID="{FC1F6D1D-36DB-462C-A721-734AC39E826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Horaa_Full_Document_Template.docx</Template>
  <TotalTime>7</TotalTime>
  <Pages>2</Pages>
  <Words>411</Words>
  <Characters>2058</Characters>
  <Application>Microsoft Office Word</Application>
  <DocSecurity>0</DocSecurity>
  <Lines>17</Lines>
  <Paragraphs>4</Paragraphs>
  <ScaleCrop>false</ScaleCrop>
  <HeadingPairs>
    <vt:vector size="4" baseType="variant">
      <vt:variant>
        <vt:lpstr>שם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שם ההוראה</vt:lpstr>
      <vt:lpstr>שם ההוראה</vt:lpstr>
    </vt:vector>
  </TitlesOfParts>
  <Company>MOF</Company>
  <LinksUpToDate>false</LinksUpToDate>
  <CharactersWithSpaces>2465</CharactersWithSpaces>
  <SharedDoc>false</SharedDoc>
  <HLinks>
    <vt:vector size="522" baseType="variant">
      <vt:variant>
        <vt:i4>7078014</vt:i4>
      </vt:variant>
      <vt:variant>
        <vt:i4>557</vt:i4>
      </vt:variant>
      <vt:variant>
        <vt:i4>0</vt:i4>
      </vt:variant>
      <vt:variant>
        <vt:i4>5</vt:i4>
      </vt:variant>
      <vt:variant>
        <vt:lpwstr>http://www.pelephone.co.il/</vt:lpwstr>
      </vt:variant>
      <vt:variant>
        <vt:lpwstr/>
      </vt:variant>
      <vt:variant>
        <vt:i4>7078014</vt:i4>
      </vt:variant>
      <vt:variant>
        <vt:i4>554</vt:i4>
      </vt:variant>
      <vt:variant>
        <vt:i4>0</vt:i4>
      </vt:variant>
      <vt:variant>
        <vt:i4>5</vt:i4>
      </vt:variant>
      <vt:variant>
        <vt:lpwstr>http://www.pelephone.co.il/</vt:lpwstr>
      </vt:variant>
      <vt:variant>
        <vt:lpwstr/>
      </vt:variant>
      <vt:variant>
        <vt:i4>631834032</vt:i4>
      </vt:variant>
      <vt:variant>
        <vt:i4>551</vt:i4>
      </vt:variant>
      <vt:variant>
        <vt:i4>0</vt:i4>
      </vt:variant>
      <vt:variant>
        <vt:i4>5</vt:i4>
      </vt:variant>
      <vt:variant>
        <vt:lpwstr/>
      </vt:variant>
      <vt:variant>
        <vt:lpwstr>_נספח_יא_–_1</vt:lpwstr>
      </vt:variant>
      <vt:variant>
        <vt:i4>1900544</vt:i4>
      </vt:variant>
      <vt:variant>
        <vt:i4>548</vt:i4>
      </vt:variant>
      <vt:variant>
        <vt:i4>0</vt:i4>
      </vt:variant>
      <vt:variant>
        <vt:i4>5</vt:i4>
      </vt:variant>
      <vt:variant>
        <vt:lpwstr>http://hozrim.mof.gov.il/doc/hashkal/horaot.nsf/ByNum/13.5.6</vt:lpwstr>
      </vt:variant>
      <vt:variant>
        <vt:lpwstr/>
      </vt:variant>
      <vt:variant>
        <vt:i4>7274528</vt:i4>
      </vt:variant>
      <vt:variant>
        <vt:i4>429</vt:i4>
      </vt:variant>
      <vt:variant>
        <vt:i4>0</vt:i4>
      </vt:variant>
      <vt:variant>
        <vt:i4>5</vt:i4>
      </vt:variant>
      <vt:variant>
        <vt:lpwstr>mailto:pelephone_hashkal50@pelephone.co.il</vt:lpwstr>
      </vt:variant>
      <vt:variant>
        <vt:lpwstr/>
      </vt:variant>
      <vt:variant>
        <vt:i4>6750241</vt:i4>
      </vt:variant>
      <vt:variant>
        <vt:i4>425</vt:i4>
      </vt:variant>
      <vt:variant>
        <vt:i4>0</vt:i4>
      </vt:variant>
      <vt:variant>
        <vt:i4>5</vt:i4>
      </vt:variant>
      <vt:variant>
        <vt:lpwstr>mailto:Pelephone_Hashkal48@pelephone.co.il</vt:lpwstr>
      </vt:variant>
      <vt:variant>
        <vt:lpwstr/>
      </vt:variant>
      <vt:variant>
        <vt:i4>5242917</vt:i4>
      </vt:variant>
      <vt:variant>
        <vt:i4>423</vt:i4>
      </vt:variant>
      <vt:variant>
        <vt:i4>0</vt:i4>
      </vt:variant>
      <vt:variant>
        <vt:i4>5</vt:i4>
      </vt:variant>
      <vt:variant>
        <vt:lpwstr>mailto:gisha@pelephone.co.il</vt:lpwstr>
      </vt:variant>
      <vt:variant>
        <vt:lpwstr/>
      </vt:variant>
      <vt:variant>
        <vt:i4>99549275</vt:i4>
      </vt:variant>
      <vt:variant>
        <vt:i4>396</vt:i4>
      </vt:variant>
      <vt:variant>
        <vt:i4>0</vt:i4>
      </vt:variant>
      <vt:variant>
        <vt:i4>5</vt:i4>
      </vt:variant>
      <vt:variant>
        <vt:lpwstr/>
      </vt:variant>
      <vt:variant>
        <vt:lpwstr>נספח_יז</vt:lpwstr>
      </vt:variant>
      <vt:variant>
        <vt:i4>99483739</vt:i4>
      </vt:variant>
      <vt:variant>
        <vt:i4>393</vt:i4>
      </vt:variant>
      <vt:variant>
        <vt:i4>0</vt:i4>
      </vt:variant>
      <vt:variant>
        <vt:i4>5</vt:i4>
      </vt:variant>
      <vt:variant>
        <vt:lpwstr/>
      </vt:variant>
      <vt:variant>
        <vt:lpwstr>נספח_טז</vt:lpwstr>
      </vt:variant>
      <vt:variant>
        <vt:i4>99483739</vt:i4>
      </vt:variant>
      <vt:variant>
        <vt:i4>390</vt:i4>
      </vt:variant>
      <vt:variant>
        <vt:i4>0</vt:i4>
      </vt:variant>
      <vt:variant>
        <vt:i4>5</vt:i4>
      </vt:variant>
      <vt:variant>
        <vt:lpwstr/>
      </vt:variant>
      <vt:variant>
        <vt:lpwstr>נספח_טו</vt:lpwstr>
      </vt:variant>
      <vt:variant>
        <vt:i4>99549275</vt:i4>
      </vt:variant>
      <vt:variant>
        <vt:i4>387</vt:i4>
      </vt:variant>
      <vt:variant>
        <vt:i4>0</vt:i4>
      </vt:variant>
      <vt:variant>
        <vt:i4>5</vt:i4>
      </vt:variant>
      <vt:variant>
        <vt:lpwstr/>
      </vt:variant>
      <vt:variant>
        <vt:lpwstr>נספח_יד</vt:lpwstr>
      </vt:variant>
      <vt:variant>
        <vt:i4>99549275</vt:i4>
      </vt:variant>
      <vt:variant>
        <vt:i4>384</vt:i4>
      </vt:variant>
      <vt:variant>
        <vt:i4>0</vt:i4>
      </vt:variant>
      <vt:variant>
        <vt:i4>5</vt:i4>
      </vt:variant>
      <vt:variant>
        <vt:lpwstr/>
      </vt:variant>
      <vt:variant>
        <vt:lpwstr>נספח_יג</vt:lpwstr>
      </vt:variant>
      <vt:variant>
        <vt:i4>99549275</vt:i4>
      </vt:variant>
      <vt:variant>
        <vt:i4>381</vt:i4>
      </vt:variant>
      <vt:variant>
        <vt:i4>0</vt:i4>
      </vt:variant>
      <vt:variant>
        <vt:i4>5</vt:i4>
      </vt:variant>
      <vt:variant>
        <vt:lpwstr/>
      </vt:variant>
      <vt:variant>
        <vt:lpwstr>נספח_יב</vt:lpwstr>
      </vt:variant>
      <vt:variant>
        <vt:i4>99549275</vt:i4>
      </vt:variant>
      <vt:variant>
        <vt:i4>378</vt:i4>
      </vt:variant>
      <vt:variant>
        <vt:i4>0</vt:i4>
      </vt:variant>
      <vt:variant>
        <vt:i4>5</vt:i4>
      </vt:variant>
      <vt:variant>
        <vt:lpwstr/>
      </vt:variant>
      <vt:variant>
        <vt:lpwstr>נספח_יא</vt:lpwstr>
      </vt:variant>
      <vt:variant>
        <vt:i4>99549275</vt:i4>
      </vt:variant>
      <vt:variant>
        <vt:i4>375</vt:i4>
      </vt:variant>
      <vt:variant>
        <vt:i4>0</vt:i4>
      </vt:variant>
      <vt:variant>
        <vt:i4>5</vt:i4>
      </vt:variant>
      <vt:variant>
        <vt:lpwstr/>
      </vt:variant>
      <vt:variant>
        <vt:lpwstr>נספח_י</vt:lpwstr>
      </vt:variant>
      <vt:variant>
        <vt:i4>99483739</vt:i4>
      </vt:variant>
      <vt:variant>
        <vt:i4>372</vt:i4>
      </vt:variant>
      <vt:variant>
        <vt:i4>0</vt:i4>
      </vt:variant>
      <vt:variant>
        <vt:i4>5</vt:i4>
      </vt:variant>
      <vt:variant>
        <vt:lpwstr/>
      </vt:variant>
      <vt:variant>
        <vt:lpwstr>נספח_ט</vt:lpwstr>
      </vt:variant>
      <vt:variant>
        <vt:i4>98631771</vt:i4>
      </vt:variant>
      <vt:variant>
        <vt:i4>369</vt:i4>
      </vt:variant>
      <vt:variant>
        <vt:i4>0</vt:i4>
      </vt:variant>
      <vt:variant>
        <vt:i4>5</vt:i4>
      </vt:variant>
      <vt:variant>
        <vt:lpwstr/>
      </vt:variant>
      <vt:variant>
        <vt:lpwstr>נספח_ח</vt:lpwstr>
      </vt:variant>
      <vt:variant>
        <vt:i4>98566235</vt:i4>
      </vt:variant>
      <vt:variant>
        <vt:i4>366</vt:i4>
      </vt:variant>
      <vt:variant>
        <vt:i4>0</vt:i4>
      </vt:variant>
      <vt:variant>
        <vt:i4>5</vt:i4>
      </vt:variant>
      <vt:variant>
        <vt:lpwstr/>
      </vt:variant>
      <vt:variant>
        <vt:lpwstr>נספח_ז</vt:lpwstr>
      </vt:variant>
      <vt:variant>
        <vt:i4>98762843</vt:i4>
      </vt:variant>
      <vt:variant>
        <vt:i4>363</vt:i4>
      </vt:variant>
      <vt:variant>
        <vt:i4>0</vt:i4>
      </vt:variant>
      <vt:variant>
        <vt:i4>5</vt:i4>
      </vt:variant>
      <vt:variant>
        <vt:lpwstr/>
      </vt:variant>
      <vt:variant>
        <vt:lpwstr>נספח_ו</vt:lpwstr>
      </vt:variant>
      <vt:variant>
        <vt:i4>98697307</vt:i4>
      </vt:variant>
      <vt:variant>
        <vt:i4>360</vt:i4>
      </vt:variant>
      <vt:variant>
        <vt:i4>0</vt:i4>
      </vt:variant>
      <vt:variant>
        <vt:i4>5</vt:i4>
      </vt:variant>
      <vt:variant>
        <vt:lpwstr/>
      </vt:variant>
      <vt:variant>
        <vt:lpwstr>נספח_ה</vt:lpwstr>
      </vt:variant>
      <vt:variant>
        <vt:i4>98893915</vt:i4>
      </vt:variant>
      <vt:variant>
        <vt:i4>357</vt:i4>
      </vt:variant>
      <vt:variant>
        <vt:i4>0</vt:i4>
      </vt:variant>
      <vt:variant>
        <vt:i4>5</vt:i4>
      </vt:variant>
      <vt:variant>
        <vt:lpwstr/>
      </vt:variant>
      <vt:variant>
        <vt:lpwstr>נספח_ד</vt:lpwstr>
      </vt:variant>
      <vt:variant>
        <vt:i4>98828379</vt:i4>
      </vt:variant>
      <vt:variant>
        <vt:i4>354</vt:i4>
      </vt:variant>
      <vt:variant>
        <vt:i4>0</vt:i4>
      </vt:variant>
      <vt:variant>
        <vt:i4>5</vt:i4>
      </vt:variant>
      <vt:variant>
        <vt:lpwstr/>
      </vt:variant>
      <vt:variant>
        <vt:lpwstr>נספח_ג</vt:lpwstr>
      </vt:variant>
      <vt:variant>
        <vt:i4>99024987</vt:i4>
      </vt:variant>
      <vt:variant>
        <vt:i4>351</vt:i4>
      </vt:variant>
      <vt:variant>
        <vt:i4>0</vt:i4>
      </vt:variant>
      <vt:variant>
        <vt:i4>5</vt:i4>
      </vt:variant>
      <vt:variant>
        <vt:lpwstr/>
      </vt:variant>
      <vt:variant>
        <vt:lpwstr>נספח_ב</vt:lpwstr>
      </vt:variant>
      <vt:variant>
        <vt:i4>98959451</vt:i4>
      </vt:variant>
      <vt:variant>
        <vt:i4>348</vt:i4>
      </vt:variant>
      <vt:variant>
        <vt:i4>0</vt:i4>
      </vt:variant>
      <vt:variant>
        <vt:i4>5</vt:i4>
      </vt:variant>
      <vt:variant>
        <vt:lpwstr/>
      </vt:variant>
      <vt:variant>
        <vt:lpwstr>נספח_א</vt:lpwstr>
      </vt:variant>
      <vt:variant>
        <vt:i4>3407961</vt:i4>
      </vt:variant>
      <vt:variant>
        <vt:i4>345</vt:i4>
      </vt:variant>
      <vt:variant>
        <vt:i4>0</vt:i4>
      </vt:variant>
      <vt:variant>
        <vt:i4>5</vt:i4>
      </vt:variant>
      <vt:variant>
        <vt:lpwstr>mailto:yossiar@pelephone.co.il</vt:lpwstr>
      </vt:variant>
      <vt:variant>
        <vt:lpwstr/>
      </vt:variant>
      <vt:variant>
        <vt:i4>99483739</vt:i4>
      </vt:variant>
      <vt:variant>
        <vt:i4>342</vt:i4>
      </vt:variant>
      <vt:variant>
        <vt:i4>0</vt:i4>
      </vt:variant>
      <vt:variant>
        <vt:i4>5</vt:i4>
      </vt:variant>
      <vt:variant>
        <vt:lpwstr/>
      </vt:variant>
      <vt:variant>
        <vt:lpwstr>נספח_טו</vt:lpwstr>
      </vt:variant>
      <vt:variant>
        <vt:i4>7536696</vt:i4>
      </vt:variant>
      <vt:variant>
        <vt:i4>339</vt:i4>
      </vt:variant>
      <vt:variant>
        <vt:i4>0</vt:i4>
      </vt:variant>
      <vt:variant>
        <vt:i4>5</vt:i4>
      </vt:variant>
      <vt:variant>
        <vt:lpwstr>mailto:hashkal_sherut@pelephone.co.il</vt:lpwstr>
      </vt:variant>
      <vt:variant>
        <vt:lpwstr/>
      </vt:variant>
      <vt:variant>
        <vt:i4>99549275</vt:i4>
      </vt:variant>
      <vt:variant>
        <vt:i4>333</vt:i4>
      </vt:variant>
      <vt:variant>
        <vt:i4>0</vt:i4>
      </vt:variant>
      <vt:variant>
        <vt:i4>5</vt:i4>
      </vt:variant>
      <vt:variant>
        <vt:lpwstr/>
      </vt:variant>
      <vt:variant>
        <vt:lpwstr>נספח_יד</vt:lpwstr>
      </vt:variant>
      <vt:variant>
        <vt:i4>99549275</vt:i4>
      </vt:variant>
      <vt:variant>
        <vt:i4>330</vt:i4>
      </vt:variant>
      <vt:variant>
        <vt:i4>0</vt:i4>
      </vt:variant>
      <vt:variant>
        <vt:i4>5</vt:i4>
      </vt:variant>
      <vt:variant>
        <vt:lpwstr/>
      </vt:variant>
      <vt:variant>
        <vt:lpwstr>נספח_יג</vt:lpwstr>
      </vt:variant>
      <vt:variant>
        <vt:i4>1572864</vt:i4>
      </vt:variant>
      <vt:variant>
        <vt:i4>318</vt:i4>
      </vt:variant>
      <vt:variant>
        <vt:i4>0</vt:i4>
      </vt:variant>
      <vt:variant>
        <vt:i4>5</vt:i4>
      </vt:variant>
      <vt:variant>
        <vt:lpwstr>http://hozrim.mof.gov.il/doc/hashkal/horaot.nsf/ByNum/13.5.3</vt:lpwstr>
      </vt:variant>
      <vt:variant>
        <vt:lpwstr/>
      </vt:variant>
      <vt:variant>
        <vt:i4>67056</vt:i4>
      </vt:variant>
      <vt:variant>
        <vt:i4>303</vt:i4>
      </vt:variant>
      <vt:variant>
        <vt:i4>0</vt:i4>
      </vt:variant>
      <vt:variant>
        <vt:i4>5</vt:i4>
      </vt:variant>
      <vt:variant>
        <vt:lpwstr>http://hozrim.mof.gov.il/doc/hashkal/horaot.nsf/ByNum/מ.16.3.6.1</vt:lpwstr>
      </vt:variant>
      <vt:variant>
        <vt:lpwstr/>
      </vt:variant>
      <vt:variant>
        <vt:i4>99549275</vt:i4>
      </vt:variant>
      <vt:variant>
        <vt:i4>300</vt:i4>
      </vt:variant>
      <vt:variant>
        <vt:i4>0</vt:i4>
      </vt:variant>
      <vt:variant>
        <vt:i4>5</vt:i4>
      </vt:variant>
      <vt:variant>
        <vt:lpwstr/>
      </vt:variant>
      <vt:variant>
        <vt:lpwstr>נספח_יב</vt:lpwstr>
      </vt:variant>
      <vt:variant>
        <vt:i4>99549275</vt:i4>
      </vt:variant>
      <vt:variant>
        <vt:i4>297</vt:i4>
      </vt:variant>
      <vt:variant>
        <vt:i4>0</vt:i4>
      </vt:variant>
      <vt:variant>
        <vt:i4>5</vt:i4>
      </vt:variant>
      <vt:variant>
        <vt:lpwstr/>
      </vt:variant>
      <vt:variant>
        <vt:lpwstr>נספח_יא</vt:lpwstr>
      </vt:variant>
      <vt:variant>
        <vt:i4>263615</vt:i4>
      </vt:variant>
      <vt:variant>
        <vt:i4>293</vt:i4>
      </vt:variant>
      <vt:variant>
        <vt:i4>0</vt:i4>
      </vt:variant>
      <vt:variant>
        <vt:i4>5</vt:i4>
      </vt:variant>
      <vt:variant>
        <vt:lpwstr/>
      </vt:variant>
      <vt:variant>
        <vt:lpwstr>_נספח_ז_–</vt:lpwstr>
      </vt:variant>
      <vt:variant>
        <vt:i4>99549275</vt:i4>
      </vt:variant>
      <vt:variant>
        <vt:i4>291</vt:i4>
      </vt:variant>
      <vt:variant>
        <vt:i4>0</vt:i4>
      </vt:variant>
      <vt:variant>
        <vt:i4>5</vt:i4>
      </vt:variant>
      <vt:variant>
        <vt:lpwstr/>
      </vt:variant>
      <vt:variant>
        <vt:lpwstr>נספח_י</vt:lpwstr>
      </vt:variant>
      <vt:variant>
        <vt:i4>263612</vt:i4>
      </vt:variant>
      <vt:variant>
        <vt:i4>287</vt:i4>
      </vt:variant>
      <vt:variant>
        <vt:i4>0</vt:i4>
      </vt:variant>
      <vt:variant>
        <vt:i4>5</vt:i4>
      </vt:variant>
      <vt:variant>
        <vt:lpwstr/>
      </vt:variant>
      <vt:variant>
        <vt:lpwstr>_נספח_ו_–</vt:lpwstr>
      </vt:variant>
      <vt:variant>
        <vt:i4>99024987</vt:i4>
      </vt:variant>
      <vt:variant>
        <vt:i4>285</vt:i4>
      </vt:variant>
      <vt:variant>
        <vt:i4>0</vt:i4>
      </vt:variant>
      <vt:variant>
        <vt:i4>5</vt:i4>
      </vt:variant>
      <vt:variant>
        <vt:lpwstr/>
      </vt:variant>
      <vt:variant>
        <vt:lpwstr>נספח_ב</vt:lpwstr>
      </vt:variant>
      <vt:variant>
        <vt:i4>98959451</vt:i4>
      </vt:variant>
      <vt:variant>
        <vt:i4>281</vt:i4>
      </vt:variant>
      <vt:variant>
        <vt:i4>0</vt:i4>
      </vt:variant>
      <vt:variant>
        <vt:i4>5</vt:i4>
      </vt:variant>
      <vt:variant>
        <vt:lpwstr/>
      </vt:variant>
      <vt:variant>
        <vt:lpwstr>נספח_א</vt:lpwstr>
      </vt:variant>
      <vt:variant>
        <vt:i4>98893915</vt:i4>
      </vt:variant>
      <vt:variant>
        <vt:i4>279</vt:i4>
      </vt:variant>
      <vt:variant>
        <vt:i4>0</vt:i4>
      </vt:variant>
      <vt:variant>
        <vt:i4>5</vt:i4>
      </vt:variant>
      <vt:variant>
        <vt:lpwstr/>
      </vt:variant>
      <vt:variant>
        <vt:lpwstr>נספח_ד</vt:lpwstr>
      </vt:variant>
      <vt:variant>
        <vt:i4>99483739</vt:i4>
      </vt:variant>
      <vt:variant>
        <vt:i4>275</vt:i4>
      </vt:variant>
      <vt:variant>
        <vt:i4>0</vt:i4>
      </vt:variant>
      <vt:variant>
        <vt:i4>5</vt:i4>
      </vt:variant>
      <vt:variant>
        <vt:lpwstr/>
      </vt:variant>
      <vt:variant>
        <vt:lpwstr>נספח_ט</vt:lpwstr>
      </vt:variant>
      <vt:variant>
        <vt:i4>98828379</vt:i4>
      </vt:variant>
      <vt:variant>
        <vt:i4>273</vt:i4>
      </vt:variant>
      <vt:variant>
        <vt:i4>0</vt:i4>
      </vt:variant>
      <vt:variant>
        <vt:i4>5</vt:i4>
      </vt:variant>
      <vt:variant>
        <vt:lpwstr/>
      </vt:variant>
      <vt:variant>
        <vt:lpwstr>נספח_ג</vt:lpwstr>
      </vt:variant>
      <vt:variant>
        <vt:i4>98631771</vt:i4>
      </vt:variant>
      <vt:variant>
        <vt:i4>264</vt:i4>
      </vt:variant>
      <vt:variant>
        <vt:i4>0</vt:i4>
      </vt:variant>
      <vt:variant>
        <vt:i4>5</vt:i4>
      </vt:variant>
      <vt:variant>
        <vt:lpwstr/>
      </vt:variant>
      <vt:variant>
        <vt:lpwstr>נספח_ח</vt:lpwstr>
      </vt:variant>
      <vt:variant>
        <vt:i4>98566235</vt:i4>
      </vt:variant>
      <vt:variant>
        <vt:i4>261</vt:i4>
      </vt:variant>
      <vt:variant>
        <vt:i4>0</vt:i4>
      </vt:variant>
      <vt:variant>
        <vt:i4>5</vt:i4>
      </vt:variant>
      <vt:variant>
        <vt:lpwstr/>
      </vt:variant>
      <vt:variant>
        <vt:lpwstr>נספח_ז</vt:lpwstr>
      </vt:variant>
      <vt:variant>
        <vt:i4>3801198</vt:i4>
      </vt:variant>
      <vt:variant>
        <vt:i4>258</vt:i4>
      </vt:variant>
      <vt:variant>
        <vt:i4>0</vt:i4>
      </vt:variant>
      <vt:variant>
        <vt:i4>5</vt:i4>
      </vt:variant>
      <vt:variant>
        <vt:lpwstr>http://www.infocell.org/ShowDocC.asp?MenuID=375</vt:lpwstr>
      </vt:variant>
      <vt:variant>
        <vt:lpwstr/>
      </vt:variant>
      <vt:variant>
        <vt:i4>5973422</vt:i4>
      </vt:variant>
      <vt:variant>
        <vt:i4>255</vt:i4>
      </vt:variant>
      <vt:variant>
        <vt:i4>0</vt:i4>
      </vt:variant>
      <vt:variant>
        <vt:i4>5</vt:i4>
      </vt:variant>
      <vt:variant>
        <vt:lpwstr/>
      </vt:variant>
      <vt:variant>
        <vt:lpwstr>_נספח_ה_–_2</vt:lpwstr>
      </vt:variant>
      <vt:variant>
        <vt:i4>5973422</vt:i4>
      </vt:variant>
      <vt:variant>
        <vt:i4>252</vt:i4>
      </vt:variant>
      <vt:variant>
        <vt:i4>0</vt:i4>
      </vt:variant>
      <vt:variant>
        <vt:i4>5</vt:i4>
      </vt:variant>
      <vt:variant>
        <vt:lpwstr/>
      </vt:variant>
      <vt:variant>
        <vt:lpwstr>_נספח_ה_–_2</vt:lpwstr>
      </vt:variant>
      <vt:variant>
        <vt:i4>1245218</vt:i4>
      </vt:variant>
      <vt:variant>
        <vt:i4>249</vt:i4>
      </vt:variant>
      <vt:variant>
        <vt:i4>0</vt:i4>
      </vt:variant>
      <vt:variant>
        <vt:i4>5</vt:i4>
      </vt:variant>
      <vt:variant>
        <vt:lpwstr>http://www.moc.gov.il/sip_storage/FILES/7/3427.pdf</vt:lpwstr>
      </vt:variant>
      <vt:variant>
        <vt:lpwstr/>
      </vt:variant>
      <vt:variant>
        <vt:i4>98762843</vt:i4>
      </vt:variant>
      <vt:variant>
        <vt:i4>246</vt:i4>
      </vt:variant>
      <vt:variant>
        <vt:i4>0</vt:i4>
      </vt:variant>
      <vt:variant>
        <vt:i4>5</vt:i4>
      </vt:variant>
      <vt:variant>
        <vt:lpwstr/>
      </vt:variant>
      <vt:variant>
        <vt:lpwstr>נספח_ו</vt:lpwstr>
      </vt:variant>
      <vt:variant>
        <vt:i4>132592</vt:i4>
      </vt:variant>
      <vt:variant>
        <vt:i4>243</vt:i4>
      </vt:variant>
      <vt:variant>
        <vt:i4>0</vt:i4>
      </vt:variant>
      <vt:variant>
        <vt:i4>5</vt:i4>
      </vt:variant>
      <vt:variant>
        <vt:lpwstr>http://hozrim.mof.gov.il/doc/hashkal/horaot.nsf/ByNum/מ.16.3.6.2</vt:lpwstr>
      </vt:variant>
      <vt:variant>
        <vt:lpwstr/>
      </vt:variant>
      <vt:variant>
        <vt:i4>98697307</vt:i4>
      </vt:variant>
      <vt:variant>
        <vt:i4>219</vt:i4>
      </vt:variant>
      <vt:variant>
        <vt:i4>0</vt:i4>
      </vt:variant>
      <vt:variant>
        <vt:i4>5</vt:i4>
      </vt:variant>
      <vt:variant>
        <vt:lpwstr/>
      </vt:variant>
      <vt:variant>
        <vt:lpwstr>נספח_ה</vt:lpwstr>
      </vt:variant>
      <vt:variant>
        <vt:i4>98893915</vt:i4>
      </vt:variant>
      <vt:variant>
        <vt:i4>213</vt:i4>
      </vt:variant>
      <vt:variant>
        <vt:i4>0</vt:i4>
      </vt:variant>
      <vt:variant>
        <vt:i4>5</vt:i4>
      </vt:variant>
      <vt:variant>
        <vt:lpwstr/>
      </vt:variant>
      <vt:variant>
        <vt:lpwstr>נספח_ד</vt:lpwstr>
      </vt:variant>
      <vt:variant>
        <vt:i4>98828379</vt:i4>
      </vt:variant>
      <vt:variant>
        <vt:i4>210</vt:i4>
      </vt:variant>
      <vt:variant>
        <vt:i4>0</vt:i4>
      </vt:variant>
      <vt:variant>
        <vt:i4>5</vt:i4>
      </vt:variant>
      <vt:variant>
        <vt:lpwstr/>
      </vt:variant>
      <vt:variant>
        <vt:lpwstr>נספח_ג</vt:lpwstr>
      </vt:variant>
      <vt:variant>
        <vt:i4>99024987</vt:i4>
      </vt:variant>
      <vt:variant>
        <vt:i4>207</vt:i4>
      </vt:variant>
      <vt:variant>
        <vt:i4>0</vt:i4>
      </vt:variant>
      <vt:variant>
        <vt:i4>5</vt:i4>
      </vt:variant>
      <vt:variant>
        <vt:lpwstr/>
      </vt:variant>
      <vt:variant>
        <vt:lpwstr>נספח_ב</vt:lpwstr>
      </vt:variant>
      <vt:variant>
        <vt:i4>98959451</vt:i4>
      </vt:variant>
      <vt:variant>
        <vt:i4>204</vt:i4>
      </vt:variant>
      <vt:variant>
        <vt:i4>0</vt:i4>
      </vt:variant>
      <vt:variant>
        <vt:i4>5</vt:i4>
      </vt:variant>
      <vt:variant>
        <vt:lpwstr/>
      </vt:variant>
      <vt:variant>
        <vt:lpwstr>נספח_א</vt:lpwstr>
      </vt:variant>
      <vt:variant>
        <vt:i4>2555952</vt:i4>
      </vt:variant>
      <vt:variant>
        <vt:i4>195</vt:i4>
      </vt:variant>
      <vt:variant>
        <vt:i4>0</vt:i4>
      </vt:variant>
      <vt:variant>
        <vt:i4>5</vt:i4>
      </vt:variant>
      <vt:variant>
        <vt:lpwstr>http://www.civil-service.gov.il/NR/rdonlyres/7417681F-F33D-4E0F-854D-8AA6DD0598D2/0/2013876.pdf</vt:lpwstr>
      </vt:variant>
      <vt:variant>
        <vt:lpwstr/>
      </vt:variant>
      <vt:variant>
        <vt:i4>2555952</vt:i4>
      </vt:variant>
      <vt:variant>
        <vt:i4>192</vt:i4>
      </vt:variant>
      <vt:variant>
        <vt:i4>0</vt:i4>
      </vt:variant>
      <vt:variant>
        <vt:i4>5</vt:i4>
      </vt:variant>
      <vt:variant>
        <vt:lpwstr>http://www.civil-service.gov.il/NR/rdonlyres/7417681F-F33D-4E0F-854D-8AA6DD0598D2/0/2013876.pdf</vt:lpwstr>
      </vt:variant>
      <vt:variant>
        <vt:lpwstr/>
      </vt:variant>
      <vt:variant>
        <vt:i4>132592</vt:i4>
      </vt:variant>
      <vt:variant>
        <vt:i4>186</vt:i4>
      </vt:variant>
      <vt:variant>
        <vt:i4>0</vt:i4>
      </vt:variant>
      <vt:variant>
        <vt:i4>5</vt:i4>
      </vt:variant>
      <vt:variant>
        <vt:lpwstr>http://hozrim.mof.gov.il/doc/hashkal/horaot.nsf/ByNum/מ.16.3.6.2</vt:lpwstr>
      </vt:variant>
      <vt:variant>
        <vt:lpwstr/>
      </vt:variant>
      <vt:variant>
        <vt:i4>6815871</vt:i4>
      </vt:variant>
      <vt:variant>
        <vt:i4>180</vt:i4>
      </vt:variant>
      <vt:variant>
        <vt:i4>0</vt:i4>
      </vt:variant>
      <vt:variant>
        <vt:i4>5</vt:i4>
      </vt:variant>
      <vt:variant>
        <vt:lpwstr>../AppData/Local/Temp/AppData/AppData/Local/AppData/Local/AppData/Local/AppData/Local/KarinaK/AppData/Local/Temp/AppData/Local/Temp/AppData/Local/Temp/AppData/Local/Temp/AppData/Local/Temp/Local Settings/Temp/Local Settings/Temp/Local Settings/Temporary Internet Files/Content.IE5/Local Settings/Temporary Internet Files/Content.Outlook/Users/moranm/AppData/Local/Microsoft/Windows/Temporary Internet Files/Local Settings/Users/moranm/AppData/Local/Microsoft/Windows/Local Settings/Temp/notes161DD1/nisimtza@mof.gov.il</vt:lpwstr>
      </vt:variant>
      <vt:variant>
        <vt:lpwstr/>
      </vt:variant>
      <vt:variant>
        <vt:i4>198128</vt:i4>
      </vt:variant>
      <vt:variant>
        <vt:i4>168</vt:i4>
      </vt:variant>
      <vt:variant>
        <vt:i4>0</vt:i4>
      </vt:variant>
      <vt:variant>
        <vt:i4>5</vt:i4>
      </vt:variant>
      <vt:variant>
        <vt:lpwstr>http://hozrim.mof.gov.il/doc/hashkal/horaot.nsf/ByNum/מ.16.3.7.2</vt:lpwstr>
      </vt:variant>
      <vt:variant>
        <vt:lpwstr/>
      </vt:variant>
      <vt:variant>
        <vt:i4>1520</vt:i4>
      </vt:variant>
      <vt:variant>
        <vt:i4>165</vt:i4>
      </vt:variant>
      <vt:variant>
        <vt:i4>0</vt:i4>
      </vt:variant>
      <vt:variant>
        <vt:i4>5</vt:i4>
      </vt:variant>
      <vt:variant>
        <vt:lpwstr>http://hozrim.mof.gov.il/doc/hashkal/horaot.nsf/ByNum/מ.16.3.7.1</vt:lpwstr>
      </vt:variant>
      <vt:variant>
        <vt:lpwstr/>
      </vt:variant>
      <vt:variant>
        <vt:i4>1376315</vt:i4>
      </vt:variant>
      <vt:variant>
        <vt:i4>158</vt:i4>
      </vt:variant>
      <vt:variant>
        <vt:i4>0</vt:i4>
      </vt:variant>
      <vt:variant>
        <vt:i4>5</vt:i4>
      </vt:variant>
      <vt:variant>
        <vt:lpwstr/>
      </vt:variant>
      <vt:variant>
        <vt:lpwstr>_Toc401583641</vt:lpwstr>
      </vt:variant>
      <vt:variant>
        <vt:i4>1376315</vt:i4>
      </vt:variant>
      <vt:variant>
        <vt:i4>152</vt:i4>
      </vt:variant>
      <vt:variant>
        <vt:i4>0</vt:i4>
      </vt:variant>
      <vt:variant>
        <vt:i4>5</vt:i4>
      </vt:variant>
      <vt:variant>
        <vt:lpwstr/>
      </vt:variant>
      <vt:variant>
        <vt:lpwstr>_Toc401583640</vt:lpwstr>
      </vt:variant>
      <vt:variant>
        <vt:i4>1179707</vt:i4>
      </vt:variant>
      <vt:variant>
        <vt:i4>146</vt:i4>
      </vt:variant>
      <vt:variant>
        <vt:i4>0</vt:i4>
      </vt:variant>
      <vt:variant>
        <vt:i4>5</vt:i4>
      </vt:variant>
      <vt:variant>
        <vt:lpwstr/>
      </vt:variant>
      <vt:variant>
        <vt:lpwstr>_Toc401583639</vt:lpwstr>
      </vt:variant>
      <vt:variant>
        <vt:i4>1179707</vt:i4>
      </vt:variant>
      <vt:variant>
        <vt:i4>140</vt:i4>
      </vt:variant>
      <vt:variant>
        <vt:i4>0</vt:i4>
      </vt:variant>
      <vt:variant>
        <vt:i4>5</vt:i4>
      </vt:variant>
      <vt:variant>
        <vt:lpwstr/>
      </vt:variant>
      <vt:variant>
        <vt:lpwstr>_Toc401583638</vt:lpwstr>
      </vt:variant>
      <vt:variant>
        <vt:i4>1179707</vt:i4>
      </vt:variant>
      <vt:variant>
        <vt:i4>134</vt:i4>
      </vt:variant>
      <vt:variant>
        <vt:i4>0</vt:i4>
      </vt:variant>
      <vt:variant>
        <vt:i4>5</vt:i4>
      </vt:variant>
      <vt:variant>
        <vt:lpwstr/>
      </vt:variant>
      <vt:variant>
        <vt:lpwstr>_Toc401583637</vt:lpwstr>
      </vt:variant>
      <vt:variant>
        <vt:i4>1179707</vt:i4>
      </vt:variant>
      <vt:variant>
        <vt:i4>128</vt:i4>
      </vt:variant>
      <vt:variant>
        <vt:i4>0</vt:i4>
      </vt:variant>
      <vt:variant>
        <vt:i4>5</vt:i4>
      </vt:variant>
      <vt:variant>
        <vt:lpwstr/>
      </vt:variant>
      <vt:variant>
        <vt:lpwstr>_Toc401583636</vt:lpwstr>
      </vt:variant>
      <vt:variant>
        <vt:i4>1179707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_Toc401583635</vt:lpwstr>
      </vt:variant>
      <vt:variant>
        <vt:i4>1179707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_Toc401583634</vt:lpwstr>
      </vt:variant>
      <vt:variant>
        <vt:i4>1179707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_Toc401583633</vt:lpwstr>
      </vt:variant>
      <vt:variant>
        <vt:i4>1179707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_Toc401583632</vt:lpwstr>
      </vt:variant>
      <vt:variant>
        <vt:i4>1179707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_Toc401583631</vt:lpwstr>
      </vt:variant>
      <vt:variant>
        <vt:i4>1179707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_Toc401583630</vt:lpwstr>
      </vt:variant>
      <vt:variant>
        <vt:i4>1245243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_Toc401583629</vt:lpwstr>
      </vt:variant>
      <vt:variant>
        <vt:i4>1245243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_Toc401583628</vt:lpwstr>
      </vt:variant>
      <vt:variant>
        <vt:i4>1245243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_Toc401583627</vt:lpwstr>
      </vt:variant>
      <vt:variant>
        <vt:i4>1245243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_Toc401583626</vt:lpwstr>
      </vt:variant>
      <vt:variant>
        <vt:i4>1245243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_Toc401583625</vt:lpwstr>
      </vt:variant>
      <vt:variant>
        <vt:i4>1245243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_Toc401583624</vt:lpwstr>
      </vt:variant>
      <vt:variant>
        <vt:i4>1245243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_Toc401583623</vt:lpwstr>
      </vt:variant>
      <vt:variant>
        <vt:i4>1245243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_Toc401583622</vt:lpwstr>
      </vt:variant>
      <vt:variant>
        <vt:i4>1245243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_Toc401583621</vt:lpwstr>
      </vt:variant>
      <vt:variant>
        <vt:i4>1245243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_Toc401583620</vt:lpwstr>
      </vt:variant>
      <vt:variant>
        <vt:i4>1048635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_Toc401583619</vt:lpwstr>
      </vt:variant>
      <vt:variant>
        <vt:i4>1048635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_Toc401583618</vt:lpwstr>
      </vt:variant>
      <vt:variant>
        <vt:i4>1048635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_Toc401583617</vt:lpwstr>
      </vt:variant>
      <vt:variant>
        <vt:i4>1048635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_Toc401583616</vt:lpwstr>
      </vt:variant>
      <vt:variant>
        <vt:i4>1048635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_Toc401583615</vt:lpwstr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שם ההוראה</dc:title>
  <dc:creator>ניסים בן-צרפתי</dc:creator>
  <cp:lastModifiedBy>User</cp:lastModifiedBy>
  <cp:revision>7</cp:revision>
  <cp:lastPrinted>2016-08-18T07:37:00Z</cp:lastPrinted>
  <dcterms:created xsi:type="dcterms:W3CDTF">2026-01-28T10:44:00Z</dcterms:created>
  <dcterms:modified xsi:type="dcterms:W3CDTF">2026-02-02T13:35:00Z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0x010100A33EC907DE42CD44920AA3A9056885F2003B7EF355B5076B4E9DB3308B94EC08BD</vt:lpwstr>
  </property>
  <property fmtid="{D5CDD505-2E9C-101B-9397-08002B2CF9AE}" pid="3" name="MMDSecondaryChapterName">
    <vt:lpwstr>916</vt:lpwstr>
  </property>
  <property fmtid="{D5CDD505-2E9C-101B-9397-08002B2CF9AE}" pid="4" name="MMDMainChapterName">
    <vt:lpwstr>914</vt:lpwstr>
  </property>
</Properties>
</file>